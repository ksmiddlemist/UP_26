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14:paraId="1EEBE946" w14:textId="77777777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FD34A75" w14:textId="77777777"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DC5128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A223F87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14:paraId="290F48A9" w14:textId="77777777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B60E3FE" w14:textId="77777777"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F175EA4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968B7A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14:paraId="60718F40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 xml:space="preserve">___________ </w:t>
            </w:r>
            <w:proofErr w:type="spellStart"/>
            <w:r>
              <w:t>Долженкова</w:t>
            </w:r>
            <w:proofErr w:type="spellEnd"/>
            <w:r>
              <w:t> М. Л.</w:t>
            </w:r>
          </w:p>
          <w:p w14:paraId="7F917279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09E17F33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2AD98917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66D0EB8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0DAA11A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E6350D0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3202AC1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34151D3C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4A634845" w14:textId="77777777"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14:paraId="5DD866D7" w14:textId="77777777"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14:paraId="51EE35E6" w14:textId="77777777" w:rsidR="0044495C" w:rsidRPr="000B3E41" w:rsidRDefault="0044495C" w:rsidP="0044495C">
      <w:pPr>
        <w:ind w:right="849" w:firstLine="0"/>
        <w:jc w:val="center"/>
      </w:pPr>
      <w:r>
        <w:t>информационной системы «Сервис подбора соседей для совместной аренды жилья»</w:t>
      </w:r>
    </w:p>
    <w:p w14:paraId="3A9692B2" w14:textId="77777777" w:rsidR="0044495C" w:rsidRPr="00646136" w:rsidRDefault="0044495C" w:rsidP="00ED7A3E">
      <w:pPr>
        <w:ind w:right="849" w:firstLine="0"/>
      </w:pPr>
    </w:p>
    <w:p w14:paraId="3D867DD9" w14:textId="77777777" w:rsidR="0044495C" w:rsidRPr="00646136" w:rsidRDefault="0044495C" w:rsidP="0044495C">
      <w:pPr>
        <w:ind w:right="849"/>
      </w:pPr>
    </w:p>
    <w:p w14:paraId="6B96B6BC" w14:textId="77777777" w:rsidR="0044495C" w:rsidRPr="00646136" w:rsidRDefault="0044495C" w:rsidP="00ED7A3E">
      <w:pPr>
        <w:ind w:right="849" w:firstLine="0"/>
      </w:pPr>
    </w:p>
    <w:p w14:paraId="0FED4063" w14:textId="77777777" w:rsidR="0044495C" w:rsidRPr="00646136" w:rsidRDefault="0044495C" w:rsidP="00ED7A3E">
      <w:pPr>
        <w:ind w:right="849" w:firstLine="0"/>
      </w:pPr>
    </w:p>
    <w:p w14:paraId="1BCBD3A2" w14:textId="77777777" w:rsidR="0044495C" w:rsidRPr="00646136" w:rsidRDefault="0044495C" w:rsidP="00ED7A3E">
      <w:pPr>
        <w:ind w:right="849" w:firstLine="0"/>
      </w:pPr>
    </w:p>
    <w:p w14:paraId="7582B422" w14:textId="77777777" w:rsidR="0044495C" w:rsidRPr="00646136" w:rsidRDefault="0044495C" w:rsidP="00ED7A3E">
      <w:pPr>
        <w:ind w:right="849" w:firstLine="0"/>
      </w:pPr>
    </w:p>
    <w:p w14:paraId="324564BA" w14:textId="77777777" w:rsidR="0044495C" w:rsidRDefault="0044495C" w:rsidP="00ED7A3E">
      <w:pPr>
        <w:ind w:right="849" w:firstLine="0"/>
      </w:pPr>
    </w:p>
    <w:p w14:paraId="2B360E76" w14:textId="77777777" w:rsidR="00907269" w:rsidRPr="00646136" w:rsidRDefault="00907269" w:rsidP="00ED7A3E">
      <w:pPr>
        <w:ind w:right="849" w:firstLine="0"/>
      </w:pPr>
    </w:p>
    <w:p w14:paraId="53D58501" w14:textId="77777777" w:rsidR="0044495C" w:rsidRPr="00646136" w:rsidRDefault="0044495C" w:rsidP="00ED7A3E">
      <w:pPr>
        <w:ind w:right="849" w:firstLine="0"/>
      </w:pPr>
    </w:p>
    <w:p w14:paraId="415C63C9" w14:textId="77777777"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14:paraId="2DAF29AA" w14:textId="77777777" w:rsidTr="00426DCA">
        <w:tc>
          <w:tcPr>
            <w:tcW w:w="1026" w:type="dxa"/>
          </w:tcPr>
          <w:p w14:paraId="106CE97E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3D464796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4C3523E7" w14:textId="77777777"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14:paraId="29332EB1" w14:textId="77777777" w:rsidTr="00426DCA">
        <w:trPr>
          <w:trHeight w:val="1713"/>
        </w:trPr>
        <w:tc>
          <w:tcPr>
            <w:tcW w:w="1026" w:type="dxa"/>
          </w:tcPr>
          <w:p w14:paraId="33DE22F2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14:paraId="6BEF5CA0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58C1679A" w14:textId="77777777" w:rsidR="00426DCA" w:rsidRPr="00646136" w:rsidRDefault="00426DCA" w:rsidP="00426DCA">
            <w:pPr>
              <w:ind w:left="639" w:right="849" w:firstLine="0"/>
            </w:pPr>
            <w:r>
              <w:t>Студент Колледжа ВятГУ</w:t>
            </w:r>
          </w:p>
          <w:p w14:paraId="0EB053FE" w14:textId="77777777" w:rsidR="00426DCA" w:rsidRPr="00646136" w:rsidRDefault="00426DCA" w:rsidP="00426DCA">
            <w:pPr>
              <w:ind w:left="639" w:right="849" w:firstLine="0"/>
            </w:pPr>
            <w:r>
              <w:t>___________ Сергеева К. Г.</w:t>
            </w:r>
          </w:p>
          <w:p w14:paraId="1D92F0F8" w14:textId="77777777"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14:paraId="2B92F28D" w14:textId="77777777" w:rsidR="0044495C" w:rsidRDefault="0044495C" w:rsidP="0044495C">
      <w:pPr>
        <w:ind w:right="849" w:firstLine="0"/>
      </w:pPr>
    </w:p>
    <w:p w14:paraId="3F6FD22E" w14:textId="77777777" w:rsidR="0044495C" w:rsidRPr="00646136" w:rsidRDefault="0044495C" w:rsidP="00ED7A3E">
      <w:pPr>
        <w:ind w:right="849" w:firstLine="0"/>
      </w:pPr>
    </w:p>
    <w:p w14:paraId="3FDF0913" w14:textId="77777777" w:rsidR="0044495C" w:rsidRPr="00646136" w:rsidRDefault="0044495C" w:rsidP="00ED7A3E">
      <w:pPr>
        <w:ind w:right="849" w:firstLine="0"/>
      </w:pPr>
    </w:p>
    <w:p w14:paraId="6A6BF9FD" w14:textId="77777777" w:rsidR="0044495C" w:rsidRPr="00646136" w:rsidRDefault="0044495C" w:rsidP="00ED7A3E">
      <w:pPr>
        <w:ind w:right="849" w:firstLine="0"/>
      </w:pPr>
    </w:p>
    <w:p w14:paraId="4B6241D1" w14:textId="77777777"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1383BFC7" w14:textId="77777777" w:rsidR="0044495C" w:rsidRPr="00705CCE" w:rsidRDefault="0044495C" w:rsidP="0044495C">
      <w:pPr>
        <w:pStyle w:val="vguCContentName"/>
        <w:ind w:right="849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60E865" w14:textId="77777777"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14:paraId="60C03FE2" w14:textId="77777777" w:rsidR="00F76D48" w:rsidRDefault="0044495C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40984066" w:history="1">
            <w:r w:rsidR="00F76D48" w:rsidRPr="00D247CD">
              <w:rPr>
                <w:rStyle w:val="a6"/>
              </w:rPr>
              <w:t>Введение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_Toc240984066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</w:t>
            </w:r>
            <w:r w:rsidR="00F76D48">
              <w:rPr>
                <w:webHidden/>
              </w:rPr>
              <w:fldChar w:fldCharType="end"/>
            </w:r>
          </w:hyperlink>
        </w:p>
        <w:p w14:paraId="4A5FAF19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7" w:history="1">
            <w:r w:rsidR="00F76D48" w:rsidRPr="00D247CD">
              <w:rPr>
                <w:rStyle w:val="a6"/>
              </w:rPr>
              <w:t>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Термины и определения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_Toc240984067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5</w:t>
            </w:r>
            <w:r w:rsidR="00F76D48">
              <w:rPr>
                <w:webHidden/>
              </w:rPr>
              <w:fldChar w:fldCharType="end"/>
            </w:r>
          </w:hyperlink>
        </w:p>
        <w:p w14:paraId="53CD1E6F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8" w:history="1">
            <w:r w:rsidR="00F76D48" w:rsidRPr="00D247CD">
              <w:rPr>
                <w:rStyle w:val="a6"/>
              </w:rPr>
              <w:t>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Перечень сокращений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_Toc240984068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6</w:t>
            </w:r>
            <w:r w:rsidR="00F76D48">
              <w:rPr>
                <w:webHidden/>
              </w:rPr>
              <w:fldChar w:fldCharType="end"/>
            </w:r>
          </w:hyperlink>
        </w:p>
        <w:p w14:paraId="7F1565AE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9" w:history="1">
            <w:r w:rsidR="00F76D48" w:rsidRPr="00D247CD">
              <w:rPr>
                <w:rStyle w:val="a6"/>
              </w:rPr>
              <w:t>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Общие сведения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_Toc240984069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7</w:t>
            </w:r>
            <w:r w:rsidR="00F76D48">
              <w:rPr>
                <w:webHidden/>
              </w:rPr>
              <w:fldChar w:fldCharType="end"/>
            </w:r>
          </w:hyperlink>
        </w:p>
        <w:p w14:paraId="72EAD0D9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0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Наименование разработки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_Toc240984070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7</w:t>
            </w:r>
            <w:r w:rsidR="00F76D48">
              <w:rPr>
                <w:webHidden/>
              </w:rPr>
              <w:fldChar w:fldCharType="end"/>
            </w:r>
          </w:hyperlink>
        </w:p>
        <w:p w14:paraId="355B12CA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1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Основания для разработки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_Toc240984071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7</w:t>
            </w:r>
            <w:r w:rsidR="00F76D48">
              <w:rPr>
                <w:webHidden/>
              </w:rPr>
              <w:fldChar w:fldCharType="end"/>
            </w:r>
          </w:hyperlink>
        </w:p>
        <w:p w14:paraId="01EC8FE6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2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Сведения об участниках разработки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_Toc240984072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7</w:t>
            </w:r>
            <w:r w:rsidR="00F76D48">
              <w:rPr>
                <w:webHidden/>
              </w:rPr>
              <w:fldChar w:fldCharType="end"/>
            </w:r>
          </w:hyperlink>
        </w:p>
        <w:p w14:paraId="6B592D17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3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Сроки разработки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_Toc240984073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7</w:t>
            </w:r>
            <w:r w:rsidR="00F76D48">
              <w:rPr>
                <w:webHidden/>
              </w:rPr>
              <w:fldChar w:fldCharType="end"/>
            </w:r>
          </w:hyperlink>
        </w:p>
        <w:p w14:paraId="5723B096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4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Источники и порядок финансирования работ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_Toc240984074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8</w:t>
            </w:r>
            <w:r w:rsidR="00F76D48">
              <w:rPr>
                <w:webHidden/>
              </w:rPr>
              <w:fldChar w:fldCharType="end"/>
            </w:r>
          </w:hyperlink>
        </w:p>
        <w:p w14:paraId="0F3A442F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5" w:history="1">
            <w:r w:rsidR="00F76D48" w:rsidRPr="00D247CD">
              <w:rPr>
                <w:rStyle w:val="a6"/>
              </w:rPr>
              <w:t>4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Цели и назначение создания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_Toc240984075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9</w:t>
            </w:r>
            <w:r w:rsidR="00F76D48">
              <w:rPr>
                <w:webHidden/>
              </w:rPr>
              <w:fldChar w:fldCharType="end"/>
            </w:r>
          </w:hyperlink>
        </w:p>
        <w:p w14:paraId="495682CF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6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Цели создания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9</w:t>
            </w:r>
            <w:r w:rsidR="00F76D48">
              <w:rPr>
                <w:webHidden/>
              </w:rPr>
              <w:fldChar w:fldCharType="end"/>
            </w:r>
          </w:hyperlink>
        </w:p>
        <w:p w14:paraId="16E520D5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7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Назначение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10</w:t>
            </w:r>
            <w:r w:rsidR="00F76D48">
              <w:rPr>
                <w:webHidden/>
              </w:rPr>
              <w:fldChar w:fldCharType="end"/>
            </w:r>
          </w:hyperlink>
        </w:p>
        <w:p w14:paraId="6F2958DA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8" w:history="1">
            <w:r w:rsidR="00F76D48" w:rsidRPr="00D247CD">
              <w:rPr>
                <w:rStyle w:val="a6"/>
              </w:rPr>
              <w:t>5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Характеристика объекта автоматизации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_Toc240984078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11</w:t>
            </w:r>
            <w:r w:rsidR="00F76D48">
              <w:rPr>
                <w:webHidden/>
              </w:rPr>
              <w:fldChar w:fldCharType="end"/>
            </w:r>
          </w:hyperlink>
        </w:p>
        <w:p w14:paraId="20429C5B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9" w:history="1">
            <w:r w:rsidR="00F76D48" w:rsidRPr="00D247CD">
              <w:rPr>
                <w:rStyle w:val="a6"/>
              </w:rPr>
              <w:t>6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автоматизированной системе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_Toc240984079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13</w:t>
            </w:r>
            <w:r w:rsidR="00F76D48">
              <w:rPr>
                <w:webHidden/>
              </w:rPr>
              <w:fldChar w:fldCharType="end"/>
            </w:r>
          </w:hyperlink>
        </w:p>
        <w:p w14:paraId="36751DF6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0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структуре системы в целом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_Toc240984080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13</w:t>
            </w:r>
            <w:r w:rsidR="00F76D48">
              <w:rPr>
                <w:webHidden/>
              </w:rPr>
              <w:fldChar w:fldCharType="end"/>
            </w:r>
          </w:hyperlink>
        </w:p>
        <w:p w14:paraId="460B241C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1" w:history="1">
            <w:r w:rsidR="00F76D48" w:rsidRPr="00D247CD">
              <w:rPr>
                <w:rStyle w:val="a6"/>
              </w:rPr>
              <w:t>6.1.1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перспективам развития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_Toc240984081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14</w:t>
            </w:r>
            <w:r w:rsidR="00F76D48">
              <w:rPr>
                <w:webHidden/>
              </w:rPr>
              <w:fldChar w:fldCharType="end"/>
            </w:r>
          </w:hyperlink>
        </w:p>
        <w:p w14:paraId="3475136D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2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Принцип работы программы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_Toc240984082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15</w:t>
            </w:r>
            <w:r w:rsidR="00F76D48">
              <w:rPr>
                <w:webHidden/>
              </w:rPr>
              <w:fldChar w:fldCharType="end"/>
            </w:r>
          </w:hyperlink>
        </w:p>
        <w:p w14:paraId="0A76FA7E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3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пользовательскому интерфейсу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_Toc240984083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16</w:t>
            </w:r>
            <w:r w:rsidR="00F76D48">
              <w:rPr>
                <w:webHidden/>
              </w:rPr>
              <w:fldChar w:fldCharType="end"/>
            </w:r>
          </w:hyperlink>
        </w:p>
        <w:p w14:paraId="1174689A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4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функциям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_Toc240984084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37</w:t>
            </w:r>
            <w:r w:rsidR="00F76D48">
              <w:rPr>
                <w:webHidden/>
              </w:rPr>
              <w:fldChar w:fldCharType="end"/>
            </w:r>
          </w:hyperlink>
        </w:p>
        <w:p w14:paraId="39DD9198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5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видам обеспечения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_Toc240984085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40</w:t>
            </w:r>
            <w:r w:rsidR="00F76D48">
              <w:rPr>
                <w:webHidden/>
              </w:rPr>
              <w:fldChar w:fldCharType="end"/>
            </w:r>
          </w:hyperlink>
        </w:p>
        <w:p w14:paraId="04275029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6" w:history="1">
            <w:r w:rsidR="00F76D48" w:rsidRPr="00D247CD">
              <w:rPr>
                <w:rStyle w:val="a6"/>
              </w:rPr>
              <w:t>6.5.1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математическому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40</w:t>
            </w:r>
            <w:r w:rsidR="00F76D48">
              <w:rPr>
                <w:webHidden/>
              </w:rPr>
              <w:fldChar w:fldCharType="end"/>
            </w:r>
          </w:hyperlink>
        </w:p>
        <w:p w14:paraId="733AE37F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7" w:history="1">
            <w:r w:rsidR="00F76D48" w:rsidRPr="00D247CD">
              <w:rPr>
                <w:rStyle w:val="a6"/>
              </w:rPr>
              <w:t>6.5.2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информационному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40</w:t>
            </w:r>
            <w:r w:rsidR="00F76D48">
              <w:rPr>
                <w:webHidden/>
              </w:rPr>
              <w:fldChar w:fldCharType="end"/>
            </w:r>
          </w:hyperlink>
        </w:p>
        <w:p w14:paraId="35367E97" w14:textId="77777777" w:rsidR="00F76D48" w:rsidRDefault="001120ED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88" w:history="1">
            <w:r w:rsidR="00F76D48" w:rsidRPr="00D247CD">
              <w:rPr>
                <w:rStyle w:val="a6"/>
              </w:rPr>
              <w:t>6.5.2.1</w:t>
            </w:r>
            <w:r w:rsidR="00F76D48"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структуре данных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_Toc240984088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40</w:t>
            </w:r>
            <w:r w:rsidR="00F76D48">
              <w:rPr>
                <w:webHidden/>
              </w:rPr>
              <w:fldChar w:fldCharType="end"/>
            </w:r>
          </w:hyperlink>
        </w:p>
        <w:p w14:paraId="06A33FA6" w14:textId="77777777" w:rsidR="00F76D48" w:rsidRDefault="001120ED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89" w:history="1">
            <w:r w:rsidR="00F76D48" w:rsidRPr="00D247CD">
              <w:rPr>
                <w:rStyle w:val="a6"/>
              </w:rPr>
              <w:t>6.5.2.2</w:t>
            </w:r>
            <w:r w:rsidR="00F76D48"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контролю, хранению, обновлению и восстановлению данных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_Toc240984089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41</w:t>
            </w:r>
            <w:r w:rsidR="00F76D48">
              <w:rPr>
                <w:webHidden/>
              </w:rPr>
              <w:fldChar w:fldCharType="end"/>
            </w:r>
          </w:hyperlink>
        </w:p>
        <w:p w14:paraId="3FCD8026" w14:textId="77777777" w:rsidR="00F76D48" w:rsidRDefault="001120ED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90" w:history="1">
            <w:r w:rsidR="00F76D48" w:rsidRPr="00D247CD">
              <w:rPr>
                <w:rStyle w:val="a6"/>
              </w:rPr>
              <w:t>6.5.2.3</w:t>
            </w:r>
            <w:r w:rsidR="00F76D48"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входным данным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_Toc240984090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41</w:t>
            </w:r>
            <w:r w:rsidR="00F76D48">
              <w:rPr>
                <w:webHidden/>
              </w:rPr>
              <w:fldChar w:fldCharType="end"/>
            </w:r>
          </w:hyperlink>
        </w:p>
        <w:p w14:paraId="49B9F829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1" w:history="1">
            <w:r w:rsidR="00F76D48" w:rsidRPr="00D247CD">
              <w:rPr>
                <w:rStyle w:val="a6"/>
              </w:rPr>
              <w:t>6.5.3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лингвистическому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_Toc240984091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42</w:t>
            </w:r>
            <w:r w:rsidR="00F76D48">
              <w:rPr>
                <w:webHidden/>
              </w:rPr>
              <w:fldChar w:fldCharType="end"/>
            </w:r>
          </w:hyperlink>
        </w:p>
        <w:p w14:paraId="7E722C3C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2" w:history="1">
            <w:r w:rsidR="00F76D48" w:rsidRPr="00D247CD">
              <w:rPr>
                <w:rStyle w:val="a6"/>
              </w:rPr>
              <w:t>6.5.4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программному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_Toc240984092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42</w:t>
            </w:r>
            <w:r w:rsidR="00F76D48">
              <w:rPr>
                <w:webHidden/>
              </w:rPr>
              <w:fldChar w:fldCharType="end"/>
            </w:r>
          </w:hyperlink>
        </w:p>
        <w:p w14:paraId="7D17F6D9" w14:textId="77777777" w:rsidR="00F76D48" w:rsidRDefault="001120ED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93" w:history="1">
            <w:r w:rsidR="00F76D48" w:rsidRPr="00D247CD">
              <w:rPr>
                <w:rStyle w:val="a6"/>
              </w:rPr>
              <w:t>6.5.4.1</w:t>
            </w:r>
            <w:r w:rsidR="00F76D48"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операционной системе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_Toc240984093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43</w:t>
            </w:r>
            <w:r w:rsidR="00F76D48">
              <w:rPr>
                <w:webHidden/>
              </w:rPr>
              <w:fldChar w:fldCharType="end"/>
            </w:r>
          </w:hyperlink>
        </w:p>
        <w:p w14:paraId="1B65E92E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4" w:history="1">
            <w:r w:rsidR="00F76D48" w:rsidRPr="00D247CD">
              <w:rPr>
                <w:rStyle w:val="a6"/>
              </w:rPr>
              <w:t>6.5.5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техническому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_Toc240984094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43</w:t>
            </w:r>
            <w:r w:rsidR="00F76D48">
              <w:rPr>
                <w:webHidden/>
              </w:rPr>
              <w:fldChar w:fldCharType="end"/>
            </w:r>
          </w:hyperlink>
        </w:p>
        <w:p w14:paraId="2FAF576A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5" w:history="1">
            <w:r w:rsidR="00F76D48" w:rsidRPr="00D247CD">
              <w:rPr>
                <w:rStyle w:val="a6"/>
              </w:rPr>
              <w:t>6.5.6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метрологическому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_Toc240984095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43</w:t>
            </w:r>
            <w:r w:rsidR="00F76D48">
              <w:rPr>
                <w:webHidden/>
              </w:rPr>
              <w:fldChar w:fldCharType="end"/>
            </w:r>
          </w:hyperlink>
        </w:p>
        <w:p w14:paraId="74B93ED8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6" w:history="1">
            <w:r w:rsidR="00F76D48" w:rsidRPr="00D247CD">
              <w:rPr>
                <w:rStyle w:val="a6"/>
              </w:rPr>
              <w:t>6.5.7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организационному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43</w:t>
            </w:r>
            <w:r w:rsidR="00F76D48">
              <w:rPr>
                <w:webHidden/>
              </w:rPr>
              <w:fldChar w:fldCharType="end"/>
            </w:r>
          </w:hyperlink>
        </w:p>
        <w:p w14:paraId="01ACCD4C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7" w:history="1">
            <w:r w:rsidR="00F76D48" w:rsidRPr="00D247CD">
              <w:rPr>
                <w:rStyle w:val="a6"/>
              </w:rPr>
              <w:t>6.5.8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методическому обеспечению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44</w:t>
            </w:r>
            <w:r w:rsidR="00F76D48">
              <w:rPr>
                <w:webHidden/>
              </w:rPr>
              <w:fldChar w:fldCharType="end"/>
            </w:r>
          </w:hyperlink>
        </w:p>
        <w:p w14:paraId="5D4C9494" w14:textId="77777777" w:rsidR="00F76D48" w:rsidRDefault="001120ED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8" w:history="1">
            <w:r w:rsidR="00F76D48" w:rsidRPr="00D247C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Общие технические требования к системе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_Toc240984098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44</w:t>
            </w:r>
            <w:r w:rsidR="00F76D48">
              <w:rPr>
                <w:webHidden/>
              </w:rPr>
              <w:fldChar w:fldCharType="end"/>
            </w:r>
          </w:hyperlink>
        </w:p>
        <w:p w14:paraId="5DECE5E8" w14:textId="77777777" w:rsidR="00F76D48" w:rsidRDefault="001120ED" w:rsidP="00F76D48">
          <w:pPr>
            <w:pStyle w:val="31"/>
            <w:tabs>
              <w:tab w:val="clear" w:pos="1843"/>
            </w:tabs>
            <w:ind w:left="1843" w:hanging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9" w:history="1">
            <w:r w:rsidR="00F76D48" w:rsidRPr="00D247CD">
              <w:rPr>
                <w:rStyle w:val="a6"/>
              </w:rPr>
              <w:t>6.6.1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_Toc240984099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44</w:t>
            </w:r>
            <w:r w:rsidR="00F76D48">
              <w:rPr>
                <w:webHidden/>
              </w:rPr>
              <w:fldChar w:fldCharType="end"/>
            </w:r>
          </w:hyperlink>
        </w:p>
        <w:p w14:paraId="643CD497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0" w:history="1">
            <w:r w:rsidR="00F76D48" w:rsidRPr="00D247CD">
              <w:rPr>
                <w:rStyle w:val="a6"/>
              </w:rPr>
              <w:t>6.6.2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показателям назначения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_Toc240984100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45</w:t>
            </w:r>
            <w:r w:rsidR="00F76D48">
              <w:rPr>
                <w:webHidden/>
              </w:rPr>
              <w:fldChar w:fldCharType="end"/>
            </w:r>
          </w:hyperlink>
        </w:p>
        <w:p w14:paraId="0CB4807F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1" w:history="1">
            <w:r w:rsidR="00F76D48" w:rsidRPr="00D247CD">
              <w:rPr>
                <w:rStyle w:val="a6"/>
              </w:rPr>
              <w:t>6.6.3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надёжности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_Toc240984101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45</w:t>
            </w:r>
            <w:r w:rsidR="00F76D48">
              <w:rPr>
                <w:webHidden/>
              </w:rPr>
              <w:fldChar w:fldCharType="end"/>
            </w:r>
          </w:hyperlink>
        </w:p>
        <w:p w14:paraId="03B2413C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2" w:history="1">
            <w:r w:rsidR="00F76D48" w:rsidRPr="00D247CD">
              <w:rPr>
                <w:rStyle w:val="a6"/>
              </w:rPr>
              <w:t>6.6.4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безопасности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_Toc240984102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46</w:t>
            </w:r>
            <w:r w:rsidR="00F76D48">
              <w:rPr>
                <w:webHidden/>
              </w:rPr>
              <w:fldChar w:fldCharType="end"/>
            </w:r>
          </w:hyperlink>
        </w:p>
        <w:p w14:paraId="687D5E01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3" w:history="1">
            <w:r w:rsidR="00F76D48" w:rsidRPr="00D247CD">
              <w:rPr>
                <w:rStyle w:val="a6"/>
              </w:rPr>
              <w:t>6.6.5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эргономике и технической эстетике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_Toc240984103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46</w:t>
            </w:r>
            <w:r w:rsidR="00F76D48">
              <w:rPr>
                <w:webHidden/>
              </w:rPr>
              <w:fldChar w:fldCharType="end"/>
            </w:r>
          </w:hyperlink>
        </w:p>
        <w:p w14:paraId="2C8C49F2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4" w:history="1">
            <w:r w:rsidR="00F76D48" w:rsidRPr="00D247CD">
              <w:rPr>
                <w:rStyle w:val="a6"/>
              </w:rPr>
              <w:t>6.6.6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транспортабельности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_Toc240984104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47</w:t>
            </w:r>
            <w:r w:rsidR="00F76D48">
              <w:rPr>
                <w:webHidden/>
              </w:rPr>
              <w:fldChar w:fldCharType="end"/>
            </w:r>
          </w:hyperlink>
        </w:p>
        <w:p w14:paraId="1CFD8CE0" w14:textId="77777777" w:rsidR="00F76D48" w:rsidRDefault="001120ED" w:rsidP="00F76D48">
          <w:pPr>
            <w:pStyle w:val="31"/>
            <w:ind w:left="1843" w:hanging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5" w:history="1">
            <w:r w:rsidR="00F76D48" w:rsidRPr="00D247CD">
              <w:rPr>
                <w:rStyle w:val="a6"/>
              </w:rPr>
              <w:t>6.6.7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_Toc240984105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47</w:t>
            </w:r>
            <w:r w:rsidR="00F76D48">
              <w:rPr>
                <w:webHidden/>
              </w:rPr>
              <w:fldChar w:fldCharType="end"/>
            </w:r>
          </w:hyperlink>
        </w:p>
        <w:p w14:paraId="46123D8C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6" w:history="1">
            <w:r w:rsidR="00F76D48" w:rsidRPr="00D247CD">
              <w:rPr>
                <w:rStyle w:val="a6"/>
              </w:rPr>
              <w:t>6.6.8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защите информации от несанкционированного доступа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47</w:t>
            </w:r>
            <w:r w:rsidR="00F76D48">
              <w:rPr>
                <w:webHidden/>
              </w:rPr>
              <w:fldChar w:fldCharType="end"/>
            </w:r>
          </w:hyperlink>
        </w:p>
        <w:p w14:paraId="44D00B56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7" w:history="1">
            <w:r w:rsidR="00F76D48" w:rsidRPr="00D247CD">
              <w:rPr>
                <w:rStyle w:val="a6"/>
              </w:rPr>
              <w:t>6.6.9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по сохранности информации при авариях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48</w:t>
            </w:r>
            <w:r w:rsidR="00F76D48">
              <w:rPr>
                <w:webHidden/>
              </w:rPr>
              <w:fldChar w:fldCharType="end"/>
            </w:r>
          </w:hyperlink>
        </w:p>
        <w:p w14:paraId="7C4FB629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8" w:history="1">
            <w:r w:rsidR="00F76D48" w:rsidRPr="00D247CD">
              <w:rPr>
                <w:rStyle w:val="a6"/>
              </w:rPr>
              <w:t>6.6.10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защите от влияния внешних воздействий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_Toc240984108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48</w:t>
            </w:r>
            <w:r w:rsidR="00F76D48">
              <w:rPr>
                <w:webHidden/>
              </w:rPr>
              <w:fldChar w:fldCharType="end"/>
            </w:r>
          </w:hyperlink>
        </w:p>
        <w:p w14:paraId="190C2D85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9" w:history="1">
            <w:r w:rsidR="00F76D48" w:rsidRPr="00D247CD">
              <w:rPr>
                <w:rStyle w:val="a6"/>
              </w:rPr>
              <w:t>6.6.11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патентной чистоте и патентоспособности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_Toc240984109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49</w:t>
            </w:r>
            <w:r w:rsidR="00F76D48">
              <w:rPr>
                <w:webHidden/>
              </w:rPr>
              <w:fldChar w:fldCharType="end"/>
            </w:r>
          </w:hyperlink>
        </w:p>
        <w:p w14:paraId="033B0D14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0" w:history="1">
            <w:r w:rsidR="00F76D48" w:rsidRPr="00D247CD">
              <w:rPr>
                <w:rStyle w:val="a6"/>
              </w:rPr>
              <w:t>6.6.12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стандартизации и унификации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_Toc240984110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49</w:t>
            </w:r>
            <w:r w:rsidR="00F76D48">
              <w:rPr>
                <w:webHidden/>
              </w:rPr>
              <w:fldChar w:fldCharType="end"/>
            </w:r>
          </w:hyperlink>
        </w:p>
        <w:p w14:paraId="0B716FDE" w14:textId="77777777" w:rsidR="00F76D48" w:rsidRDefault="001120ED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1" w:history="1">
            <w:r w:rsidR="00F76D48" w:rsidRPr="00D247CD">
              <w:rPr>
                <w:rStyle w:val="a6"/>
              </w:rPr>
              <w:t>6.6.13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Ограничения, накладываемые на систему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_Toc240984111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49</w:t>
            </w:r>
            <w:r w:rsidR="00F76D48">
              <w:rPr>
                <w:webHidden/>
              </w:rPr>
              <w:fldChar w:fldCharType="end"/>
            </w:r>
          </w:hyperlink>
        </w:p>
        <w:p w14:paraId="19DD4296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2" w:history="1">
            <w:r w:rsidR="00F76D48" w:rsidRPr="00D247CD">
              <w:rPr>
                <w:rStyle w:val="a6"/>
              </w:rPr>
              <w:t>7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Состав и содержание работ по созданию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_Toc240984112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51</w:t>
            </w:r>
            <w:r w:rsidR="00F76D48">
              <w:rPr>
                <w:webHidden/>
              </w:rPr>
              <w:fldChar w:fldCharType="end"/>
            </w:r>
          </w:hyperlink>
        </w:p>
        <w:p w14:paraId="58504208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3" w:history="1">
            <w:r w:rsidR="00F76D48" w:rsidRPr="00D247CD">
              <w:rPr>
                <w:rStyle w:val="a6"/>
              </w:rPr>
              <w:t>8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Порядок разработки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_Toc240984113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54</w:t>
            </w:r>
            <w:r w:rsidR="00F76D48">
              <w:rPr>
                <w:webHidden/>
              </w:rPr>
              <w:fldChar w:fldCharType="end"/>
            </w:r>
          </w:hyperlink>
        </w:p>
        <w:p w14:paraId="1A021DCA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4" w:history="1">
            <w:r w:rsidR="00F76D48" w:rsidRPr="00D247CD">
              <w:rPr>
                <w:rStyle w:val="a6"/>
              </w:rPr>
              <w:t>9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Порядок контроля и приёмки системы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_Toc240984114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55</w:t>
            </w:r>
            <w:r w:rsidR="00F76D48">
              <w:rPr>
                <w:webHidden/>
              </w:rPr>
              <w:fldChar w:fldCharType="end"/>
            </w:r>
          </w:hyperlink>
        </w:p>
        <w:p w14:paraId="5E3D8754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5" w:history="1">
            <w:r w:rsidR="00F76D48" w:rsidRPr="00D247CD">
              <w:rPr>
                <w:rStyle w:val="a6"/>
              </w:rPr>
              <w:t>10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_Toc240984115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61</w:t>
            </w:r>
            <w:r w:rsidR="00F76D48">
              <w:rPr>
                <w:webHidden/>
              </w:rPr>
              <w:fldChar w:fldCharType="end"/>
            </w:r>
          </w:hyperlink>
        </w:p>
        <w:p w14:paraId="797D7D26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6" w:history="1">
            <w:r w:rsidR="00F76D48" w:rsidRPr="00D247CD">
              <w:rPr>
                <w:rStyle w:val="a6"/>
              </w:rPr>
              <w:t>11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Требования к документированию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_Toc240984116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62</w:t>
            </w:r>
            <w:r w:rsidR="00F76D48">
              <w:rPr>
                <w:webHidden/>
              </w:rPr>
              <w:fldChar w:fldCharType="end"/>
            </w:r>
          </w:hyperlink>
        </w:p>
        <w:p w14:paraId="5E3720A0" w14:textId="77777777" w:rsidR="00F76D48" w:rsidRDefault="001120ED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7" w:history="1">
            <w:r w:rsidR="00F76D48" w:rsidRPr="00D247CD">
              <w:rPr>
                <w:rStyle w:val="a6"/>
              </w:rPr>
              <w:t>12</w:t>
            </w:r>
            <w:r w:rsidR="00F76D48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F76D48" w:rsidRPr="00D247CD">
              <w:rPr>
                <w:rStyle w:val="a6"/>
              </w:rPr>
              <w:t>Источники разработки</w:t>
            </w:r>
            <w:r w:rsidR="00F76D48">
              <w:rPr>
                <w:webHidden/>
              </w:rPr>
              <w:tab/>
            </w:r>
            <w:r w:rsidR="00F76D48">
              <w:rPr>
                <w:webHidden/>
              </w:rPr>
              <w:fldChar w:fldCharType="begin"/>
            </w:r>
            <w:r w:rsidR="00F76D48">
              <w:rPr>
                <w:webHidden/>
              </w:rPr>
              <w:instrText xml:space="preserve"> PAGEREF _Toc240984117 \h </w:instrText>
            </w:r>
            <w:r w:rsidR="00F76D48">
              <w:rPr>
                <w:webHidden/>
              </w:rPr>
            </w:r>
            <w:r w:rsidR="00F76D48">
              <w:rPr>
                <w:webHidden/>
              </w:rPr>
              <w:fldChar w:fldCharType="separate"/>
            </w:r>
            <w:r w:rsidR="00F76D48">
              <w:rPr>
                <w:webHidden/>
              </w:rPr>
              <w:t>63</w:t>
            </w:r>
            <w:r w:rsidR="00F76D48">
              <w:rPr>
                <w:webHidden/>
              </w:rPr>
              <w:fldChar w:fldCharType="end"/>
            </w:r>
          </w:hyperlink>
        </w:p>
        <w:p w14:paraId="03EB83DA" w14:textId="77777777"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14:paraId="7D2E00FB" w14:textId="77777777" w:rsidR="00926315" w:rsidRDefault="008230DC">
      <w:pPr>
        <w:pStyle w:val="1"/>
        <w:numPr>
          <w:ilvl w:val="0"/>
          <w:numId w:val="0"/>
        </w:numPr>
        <w:ind w:left="851"/>
      </w:pPr>
      <w:bookmarkStart w:id="0" w:name="_Toc240984066"/>
      <w:r>
        <w:lastRenderedPageBreak/>
        <w:t>Введение</w:t>
      </w:r>
      <w:bookmarkEnd w:id="0"/>
    </w:p>
    <w:p w14:paraId="68E8A5A0" w14:textId="01F0C878" w:rsidR="00926315" w:rsidRDefault="008230DC">
      <w:r>
        <w:t>Настоящий документ распространяется на разработку программного обеспечения в виде информационной системы «Сервис подбора соседей для совместной аренды жилья», условное наименование – «ROOMIE». Система предназначена для подбора соседа по совместной аренде жилья: она позволяет создать профиль с описанием бытовых привычек, задать город и район поиска, применить фильтры подбора, получить список подходящих кандидатов, ознакомиться с их профилями и обменяться контактными данными после обоюдно проявленной симпатии.</w:t>
      </w:r>
    </w:p>
    <w:p w14:paraId="4026E27C" w14:textId="77777777" w:rsidR="00926315" w:rsidRDefault="008230DC">
      <w:r>
        <w:t>Техническое задание на создание ИС определяет основные цели, задачи, функциональные и технические требования, а также этапы разработки и критерии приёмки программного продукта. Документ предназначен для использования:</w:t>
      </w:r>
    </w:p>
    <w:p w14:paraId="2ECB9673" w14:textId="77777777" w:rsidR="00926315" w:rsidRDefault="008230DC">
      <w:pPr>
        <w:pStyle w:val="a0"/>
      </w:pPr>
      <w:r>
        <w:t>заказчиком, в целях ознакомления и согласования ожидаемых работ;</w:t>
      </w:r>
    </w:p>
    <w:p w14:paraId="535786BA" w14:textId="77777777" w:rsidR="00926315" w:rsidRDefault="008230DC">
      <w:pPr>
        <w:pStyle w:val="a0"/>
      </w:pPr>
      <w:r>
        <w:t>разработчиками, для подробного описания плана работ.</w:t>
      </w:r>
    </w:p>
    <w:p w14:paraId="5FD87C50" w14:textId="77777777" w:rsidR="00926315" w:rsidRDefault="008230DC">
      <w:r>
        <w:t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0F25F4BD" w14:textId="77777777" w:rsidR="00926315" w:rsidRDefault="008230DC">
      <w:pPr>
        <w:pStyle w:val="1"/>
      </w:pPr>
      <w:bookmarkStart w:id="1" w:name="_Toc240984067"/>
      <w:r>
        <w:lastRenderedPageBreak/>
        <w:t>Термины и определения</w:t>
      </w:r>
      <w:bookmarkEnd w:id="1"/>
    </w:p>
    <w:p w14:paraId="3E2AAAD0" w14:textId="77777777" w:rsidR="00926315" w:rsidRDefault="008230DC">
      <w:r>
        <w:t>В данном разделе описаны все определения, использованные в настоящем документе.</w:t>
      </w:r>
    </w:p>
    <w:p w14:paraId="05E7B13A" w14:textId="77777777" w:rsidR="00926315" w:rsidRDefault="008230DC">
      <w:pPr>
        <w:pStyle w:val="a0"/>
      </w:pPr>
      <w:r>
        <w:t>профиль – совокупность сведений о пользователе, включающая фотографию, отображаемое имя, возраст, описание о себе, город и район поиска, указанные фильтры подбора и контактные данные;</w:t>
      </w:r>
    </w:p>
    <w:p w14:paraId="2486B25F" w14:textId="36AF941A" w:rsidR="00926315" w:rsidRDefault="008230DC">
      <w:pPr>
        <w:pStyle w:val="a0"/>
      </w:pPr>
      <w:r>
        <w:t>фильтр подбора – необязательный параметр бытовой совместимости</w:t>
      </w:r>
      <w:r w:rsidR="00965962">
        <w:t xml:space="preserve">, </w:t>
      </w:r>
      <w:r>
        <w:t>ограничивающий состав списка кандидатов;</w:t>
      </w:r>
    </w:p>
    <w:p w14:paraId="5E75B81B" w14:textId="77777777" w:rsidR="00926315" w:rsidRDefault="008230DC">
      <w:pPr>
        <w:pStyle w:val="a0"/>
      </w:pPr>
      <w:r>
        <w:t>кандидат – профиль другого пользователя, включённый системой в список результатов поиска по заданным городу, району и фильтрам подбора;</w:t>
      </w:r>
    </w:p>
    <w:p w14:paraId="6524DC97" w14:textId="77777777" w:rsidR="00926315" w:rsidRDefault="008230DC">
      <w:pPr>
        <w:pStyle w:val="a0"/>
      </w:pPr>
      <w:r>
        <w:t>лайк – отметка симпатии, поставленная одним пользователем профилю другого пользователя;</w:t>
      </w:r>
    </w:p>
    <w:p w14:paraId="522F8590" w14:textId="77777777" w:rsidR="00926315" w:rsidRDefault="008230DC">
      <w:pPr>
        <w:pStyle w:val="a0"/>
      </w:pPr>
      <w:proofErr w:type="spellStart"/>
      <w:r>
        <w:t>мэтч</w:t>
      </w:r>
      <w:proofErr w:type="spellEnd"/>
      <w:r>
        <w:t xml:space="preserve"> – состояние взаимной симпатии двух пользователей, возникающее при наличии встречных лайков, при котором система раскрывает сторонам контактные данные друг друга;</w:t>
      </w:r>
    </w:p>
    <w:p w14:paraId="0423D70F" w14:textId="77777777" w:rsidR="00926315" w:rsidRDefault="008230DC">
      <w:pPr>
        <w:pStyle w:val="a0"/>
      </w:pPr>
      <w:r>
        <w:t>признак «в поиске» – состояние профиля, определяющее, участвует ли профиль в формировании списков кандидатов у других пользователей;</w:t>
      </w:r>
    </w:p>
    <w:p w14:paraId="6DFE0395" w14:textId="77777777" w:rsidR="00926315" w:rsidRDefault="008230DC">
      <w:pPr>
        <w:pStyle w:val="a0"/>
      </w:pPr>
      <w:r>
        <w:t>жалоба – сообщение пользователя администратору системы о нарушении в профиле другого пользователя с указанием причины;</w:t>
      </w:r>
    </w:p>
    <w:p w14:paraId="44DC609E" w14:textId="77777777" w:rsidR="00926315" w:rsidRDefault="008230DC">
      <w:pPr>
        <w:pStyle w:val="a0"/>
      </w:pPr>
      <w:r>
        <w:t>обращение – сообщение пользователя в службу поддержки, не связанное с нарушениями в профилях других пользователей;</w:t>
      </w:r>
    </w:p>
    <w:p w14:paraId="5573600B" w14:textId="77777777" w:rsidR="00926315" w:rsidRDefault="008230DC">
      <w:pPr>
        <w:pStyle w:val="a0"/>
      </w:pPr>
      <w:r>
        <w:t>модерация – проверка администратором системы профиля пользователя по поступившей жалобе и принятие решения по ней;</w:t>
      </w:r>
    </w:p>
    <w:p w14:paraId="7DC3EF43" w14:textId="77777777" w:rsidR="00926315" w:rsidRDefault="008230DC">
      <w:pPr>
        <w:pStyle w:val="a0"/>
      </w:pPr>
      <w:r>
        <w:t>кэширование – сохранение результатов ранее выполненных запросов к внешнему сервису для их повторного использования без обращения к этому сервису;</w:t>
      </w:r>
    </w:p>
    <w:p w14:paraId="60BED453" w14:textId="77777777" w:rsidR="00926315" w:rsidRDefault="008230DC">
      <w:pPr>
        <w:pStyle w:val="a0"/>
      </w:pPr>
      <w:proofErr w:type="spellStart"/>
      <w:r>
        <w:t>docker</w:t>
      </w:r>
      <w:proofErr w:type="spellEnd"/>
      <w:r>
        <w:t xml:space="preserve"> – платформа для контейнеризации приложений.</w:t>
      </w:r>
    </w:p>
    <w:p w14:paraId="13E45F14" w14:textId="77777777" w:rsidR="00926315" w:rsidRDefault="008230DC">
      <w:pPr>
        <w:pStyle w:val="1"/>
      </w:pPr>
      <w:bookmarkStart w:id="2" w:name="_Toc240984068"/>
      <w:r>
        <w:lastRenderedPageBreak/>
        <w:t>Перечень сокращений</w:t>
      </w:r>
      <w:bookmarkEnd w:id="2"/>
    </w:p>
    <w:p w14:paraId="3B203D76" w14:textId="77777777" w:rsidR="00926315" w:rsidRDefault="008230DC">
      <w:r>
        <w:t>В данном разделе описаны все сокращения, использованные в настоящем документе.</w:t>
      </w:r>
    </w:p>
    <w:p w14:paraId="5EE29E60" w14:textId="77777777" w:rsidR="00926315" w:rsidRDefault="008230DC">
      <w:pPr>
        <w:pStyle w:val="a0"/>
      </w:pPr>
      <w:r>
        <w:t>ИС – информационная система;</w:t>
      </w:r>
    </w:p>
    <w:p w14:paraId="36E29FCB" w14:textId="77777777" w:rsidR="00926315" w:rsidRDefault="008230DC">
      <w:pPr>
        <w:pStyle w:val="a0"/>
      </w:pPr>
      <w:r>
        <w:t>ТЗ – техническое задание;</w:t>
      </w:r>
    </w:p>
    <w:p w14:paraId="2F18FD33" w14:textId="77777777" w:rsidR="00926315" w:rsidRDefault="008230DC">
      <w:pPr>
        <w:pStyle w:val="a0"/>
      </w:pPr>
      <w:r>
        <w:t>УП – учебная практика;</w:t>
      </w:r>
    </w:p>
    <w:p w14:paraId="6CB647D2" w14:textId="77777777" w:rsidR="00926315" w:rsidRDefault="008230DC">
      <w:pPr>
        <w:pStyle w:val="a0"/>
      </w:pPr>
      <w:r>
        <w:t>БД – база данных;</w:t>
      </w:r>
    </w:p>
    <w:p w14:paraId="27EE2945" w14:textId="77777777" w:rsidR="00926315" w:rsidRDefault="008230DC">
      <w:pPr>
        <w:pStyle w:val="a0"/>
      </w:pPr>
      <w:r>
        <w:t>СУБД – система управления базами данных;</w:t>
      </w:r>
    </w:p>
    <w:p w14:paraId="76B1F7C8" w14:textId="77777777" w:rsidR="00926315" w:rsidRDefault="008230DC">
      <w:pPr>
        <w:pStyle w:val="a0"/>
      </w:pPr>
      <w:r>
        <w:t>ПО – программное обеспечение;</w:t>
      </w:r>
    </w:p>
    <w:p w14:paraId="247BAAF2" w14:textId="77777777" w:rsidR="00926315" w:rsidRDefault="008230DC">
      <w:pPr>
        <w:pStyle w:val="a0"/>
      </w:pPr>
      <w:r>
        <w:t>ПД – персональные данные;</w:t>
      </w:r>
    </w:p>
    <w:p w14:paraId="3759BFFC" w14:textId="77777777" w:rsidR="00926315" w:rsidRDefault="008230DC">
      <w:pPr>
        <w:pStyle w:val="a0"/>
      </w:pPr>
      <w:r>
        <w:t>ОС – операционная система;</w:t>
      </w:r>
    </w:p>
    <w:p w14:paraId="0926F79F" w14:textId="77777777" w:rsidR="00926315" w:rsidRDefault="008230DC">
      <w:pPr>
        <w:pStyle w:val="a0"/>
      </w:pPr>
      <w:r>
        <w:t>НСД – несанкционированный доступ;</w:t>
      </w:r>
    </w:p>
    <w:p w14:paraId="36F656C5" w14:textId="77777777" w:rsidR="00926315" w:rsidRPr="00965962" w:rsidRDefault="008230DC">
      <w:pPr>
        <w:pStyle w:val="a0"/>
        <w:rPr>
          <w:lang w:val="en-US"/>
        </w:rPr>
      </w:pPr>
      <w:r w:rsidRPr="00965962">
        <w:rPr>
          <w:lang w:val="en-US"/>
        </w:rPr>
        <w:t xml:space="preserve">API – application programming interface – </w:t>
      </w:r>
      <w:r>
        <w:t>программный</w:t>
      </w:r>
      <w:r w:rsidRPr="00965962">
        <w:rPr>
          <w:lang w:val="en-US"/>
        </w:rPr>
        <w:t xml:space="preserve"> </w:t>
      </w:r>
      <w:r>
        <w:t>интерфейс</w:t>
      </w:r>
      <w:r w:rsidRPr="00965962">
        <w:rPr>
          <w:lang w:val="en-US"/>
        </w:rPr>
        <w:t xml:space="preserve"> </w:t>
      </w:r>
      <w:r>
        <w:t>приложения</w:t>
      </w:r>
      <w:r w:rsidRPr="00965962">
        <w:rPr>
          <w:lang w:val="en-US"/>
        </w:rPr>
        <w:t>;</w:t>
      </w:r>
    </w:p>
    <w:p w14:paraId="236B8C66" w14:textId="77777777" w:rsidR="00926315" w:rsidRDefault="008230DC">
      <w:pPr>
        <w:pStyle w:val="a0"/>
      </w:pPr>
      <w:r>
        <w:t xml:space="preserve">REST – 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– архитектурный стиль взаимодействия компонентов;</w:t>
      </w:r>
    </w:p>
    <w:p w14:paraId="6FF5EDCF" w14:textId="77777777" w:rsidR="00926315" w:rsidRDefault="008230DC">
      <w:pPr>
        <w:pStyle w:val="a0"/>
      </w:pPr>
      <w:r>
        <w:t xml:space="preserve">HTTPS –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– защищённый протокол передачи гипертекста;</w:t>
      </w:r>
    </w:p>
    <w:p w14:paraId="48B10659" w14:textId="77777777" w:rsidR="00926315" w:rsidRDefault="008230DC">
      <w:pPr>
        <w:pStyle w:val="a0"/>
      </w:pPr>
      <w:r>
        <w:t xml:space="preserve">TLS –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– протокол защиты транспортного уровня;</w:t>
      </w:r>
    </w:p>
    <w:p w14:paraId="4A4D70C1" w14:textId="77777777" w:rsidR="00926315" w:rsidRDefault="008230DC">
      <w:pPr>
        <w:pStyle w:val="a0"/>
      </w:pPr>
      <w:r>
        <w:t xml:space="preserve">JWT – JSON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– формат маркера доступа;</w:t>
      </w:r>
    </w:p>
    <w:p w14:paraId="17EB6F96" w14:textId="77777777" w:rsidR="00926315" w:rsidRPr="00965962" w:rsidRDefault="008230DC">
      <w:pPr>
        <w:pStyle w:val="a0"/>
        <w:rPr>
          <w:lang w:val="en-US"/>
        </w:rPr>
      </w:pPr>
      <w:r w:rsidRPr="00965962">
        <w:rPr>
          <w:lang w:val="en-US"/>
        </w:rPr>
        <w:t xml:space="preserve">OTP – one time password – </w:t>
      </w:r>
      <w:r>
        <w:t>одноразовый</w:t>
      </w:r>
      <w:r w:rsidRPr="00965962">
        <w:rPr>
          <w:lang w:val="en-US"/>
        </w:rPr>
        <w:t xml:space="preserve"> </w:t>
      </w:r>
      <w:r>
        <w:t>пароль</w:t>
      </w:r>
      <w:r w:rsidRPr="00965962">
        <w:rPr>
          <w:lang w:val="en-US"/>
        </w:rPr>
        <w:t>;</w:t>
      </w:r>
    </w:p>
    <w:p w14:paraId="3E248E4E" w14:textId="77777777" w:rsidR="00926315" w:rsidRDefault="008230DC">
      <w:pPr>
        <w:pStyle w:val="a0"/>
      </w:pPr>
      <w:r>
        <w:t xml:space="preserve">UI –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– пользовательский интерфейс;</w:t>
      </w:r>
    </w:p>
    <w:p w14:paraId="1B7424C0" w14:textId="77777777" w:rsidR="00926315" w:rsidRDefault="008230DC">
      <w:pPr>
        <w:pStyle w:val="a0"/>
      </w:pPr>
      <w:r>
        <w:t xml:space="preserve">FR –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– функциональное требование;</w:t>
      </w:r>
    </w:p>
    <w:p w14:paraId="51B28821" w14:textId="77777777" w:rsidR="00926315" w:rsidRPr="00965962" w:rsidRDefault="008230DC">
      <w:pPr>
        <w:pStyle w:val="a0"/>
        <w:rPr>
          <w:lang w:val="en-US"/>
        </w:rPr>
      </w:pPr>
      <w:r w:rsidRPr="00965962">
        <w:rPr>
          <w:lang w:val="en-US"/>
        </w:rPr>
        <w:t xml:space="preserve">NFR – non-functional requirement – </w:t>
      </w:r>
      <w:r>
        <w:t>нефункциональное</w:t>
      </w:r>
      <w:r w:rsidRPr="00965962">
        <w:rPr>
          <w:lang w:val="en-US"/>
        </w:rPr>
        <w:t xml:space="preserve"> </w:t>
      </w:r>
      <w:r>
        <w:t>требование</w:t>
      </w:r>
      <w:r w:rsidRPr="00965962">
        <w:rPr>
          <w:lang w:val="en-US"/>
        </w:rPr>
        <w:t>;</w:t>
      </w:r>
    </w:p>
    <w:p w14:paraId="491D4489" w14:textId="77777777" w:rsidR="00926315" w:rsidRDefault="008230DC">
      <w:pPr>
        <w:pStyle w:val="a0"/>
      </w:pPr>
      <w:r>
        <w:t xml:space="preserve">CON – </w:t>
      </w:r>
      <w:proofErr w:type="spellStart"/>
      <w:r>
        <w:t>constraint</w:t>
      </w:r>
      <w:proofErr w:type="spellEnd"/>
      <w:r>
        <w:t xml:space="preserve"> – ограничение;</w:t>
      </w:r>
    </w:p>
    <w:p w14:paraId="02DB20DA" w14:textId="77777777" w:rsidR="00926315" w:rsidRDefault="008230DC">
      <w:pPr>
        <w:pStyle w:val="a0"/>
      </w:pPr>
      <w:r>
        <w:t xml:space="preserve">UC –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– сценарий использования.</w:t>
      </w:r>
    </w:p>
    <w:p w14:paraId="2B87FFF2" w14:textId="77777777" w:rsidR="00926315" w:rsidRDefault="008230DC">
      <w:pPr>
        <w:pStyle w:val="1"/>
      </w:pPr>
      <w:bookmarkStart w:id="3" w:name="_Toc240984069"/>
      <w:r>
        <w:lastRenderedPageBreak/>
        <w:t>Общие сведения</w:t>
      </w:r>
      <w:bookmarkEnd w:id="3"/>
    </w:p>
    <w:p w14:paraId="1B72BBF6" w14:textId="77777777" w:rsidR="00926315" w:rsidRDefault="008230DC">
      <w:r>
        <w:t>Данный раздел настоящего технического задания содержит основные сведения о разработке.</w:t>
      </w:r>
    </w:p>
    <w:p w14:paraId="1BA19D11" w14:textId="77777777" w:rsidR="00926315" w:rsidRDefault="008230DC">
      <w:pPr>
        <w:pStyle w:val="2"/>
      </w:pPr>
      <w:bookmarkStart w:id="4" w:name="_Toc240984070"/>
      <w:r>
        <w:t>Наименование разработки</w:t>
      </w:r>
      <w:bookmarkEnd w:id="4"/>
    </w:p>
    <w:p w14:paraId="221360B5" w14:textId="77777777" w:rsidR="00926315" w:rsidRDefault="008230DC">
      <w:r>
        <w:t>Полное наименование ИС, разрабатываемой в ходе учебной практики: «Сервис подбора соседей для совместной аренды жилья». Условное наименование разрабатываемого продукта: «ROOMIE».</w:t>
      </w:r>
    </w:p>
    <w:p w14:paraId="5C71B6D3" w14:textId="77777777" w:rsidR="00926315" w:rsidRDefault="008230DC">
      <w:pPr>
        <w:pStyle w:val="2"/>
      </w:pPr>
      <w:bookmarkStart w:id="5" w:name="_Toc240984071"/>
      <w:r>
        <w:t>Основания для разработки</w:t>
      </w:r>
      <w:bookmarkEnd w:id="5"/>
    </w:p>
    <w:p w14:paraId="117FA9E7" w14:textId="77777777" w:rsidR="00926315" w:rsidRDefault="008230DC">
      <w:r>
        <w:t>Настоящее техническое задание разработано на основании следующих документов:</w:t>
      </w:r>
    </w:p>
    <w:p w14:paraId="69A5AFF3" w14:textId="77777777" w:rsidR="00926315" w:rsidRDefault="008230DC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45BDD7D" w14:textId="77777777" w:rsidR="00926315" w:rsidRDefault="008230DC">
      <w:pPr>
        <w:pStyle w:val="a0"/>
      </w:pPr>
      <w:r>
        <w:t>СТП ВятГУ 101-2004 «Общие требования к оформлению текстовых документов», утверждённый ФГБОУ ВО «Вятский государственный университет».</w:t>
      </w:r>
    </w:p>
    <w:p w14:paraId="5284C222" w14:textId="77777777" w:rsidR="00926315" w:rsidRDefault="008230DC">
      <w:pPr>
        <w:pStyle w:val="2"/>
      </w:pPr>
      <w:bookmarkStart w:id="6" w:name="_Toc240984072"/>
      <w:r>
        <w:t>Сведения об участниках разработки</w:t>
      </w:r>
      <w:bookmarkEnd w:id="6"/>
    </w:p>
    <w:p w14:paraId="4A18806C" w14:textId="77777777" w:rsidR="00926315" w:rsidRDefault="008230DC">
      <w:r>
        <w:t>Исполнителем настоящей работы является студент ФГБОУ ВО «Вятского государственного университета» (Колледжа ВятГУ), группы ИСПк-404-52-00, Сергеева Ксения Геннадьевна.</w:t>
      </w:r>
    </w:p>
    <w:p w14:paraId="2903828E" w14:textId="77777777" w:rsidR="00926315" w:rsidRDefault="008230DC">
      <w:r>
        <w:t xml:space="preserve">Заказчик – преподаватель Колледжа ВятГУ </w:t>
      </w:r>
      <w:proofErr w:type="spellStart"/>
      <w:r>
        <w:t>Долженкова</w:t>
      </w:r>
      <w:proofErr w:type="spellEnd"/>
      <w:r>
        <w:t xml:space="preserve"> Мария Львовна – руководитель дисциплины.</w:t>
      </w:r>
    </w:p>
    <w:p w14:paraId="06B45AD4" w14:textId="77777777" w:rsidR="00926315" w:rsidRDefault="008230DC">
      <w:pPr>
        <w:pStyle w:val="2"/>
      </w:pPr>
      <w:bookmarkStart w:id="7" w:name="_Toc240984073"/>
      <w:r>
        <w:t>Сроки разработки</w:t>
      </w:r>
      <w:bookmarkEnd w:id="7"/>
    </w:p>
    <w:p w14:paraId="500D374E" w14:textId="77777777" w:rsidR="00926315" w:rsidRDefault="008230DC">
      <w:r>
        <w:t>Разработка программы должна быть выполнена в соответствии со следующими сроками.</w:t>
      </w:r>
    </w:p>
    <w:p w14:paraId="260F7F55" w14:textId="77777777" w:rsidR="00926315" w:rsidRDefault="008230DC">
      <w:r>
        <w:t>Начало разработки – 08.09.2026</w:t>
      </w:r>
    </w:p>
    <w:p w14:paraId="3B94AB1C" w14:textId="77777777" w:rsidR="00926315" w:rsidRDefault="008230DC">
      <w:r>
        <w:t>Готовое техническое задание – 01.10.2026</w:t>
      </w:r>
    </w:p>
    <w:p w14:paraId="517512BC" w14:textId="77777777" w:rsidR="00926315" w:rsidRDefault="008230DC">
      <w:r>
        <w:t>Готовый к защите комплект документов – 31.12.2026</w:t>
      </w:r>
    </w:p>
    <w:p w14:paraId="135C8DAB" w14:textId="77777777" w:rsidR="00926315" w:rsidRDefault="008230DC">
      <w:r>
        <w:t>Готовое решение – 15.05.2027</w:t>
      </w:r>
    </w:p>
    <w:p w14:paraId="60B384A7" w14:textId="77777777" w:rsidR="00926315" w:rsidRDefault="008230DC">
      <w:r>
        <w:t>Завершение разработки – 17.05.2027.</w:t>
      </w:r>
    </w:p>
    <w:p w14:paraId="61F4E8F6" w14:textId="77777777" w:rsidR="00926315" w:rsidRDefault="008230DC">
      <w:pPr>
        <w:pStyle w:val="2"/>
      </w:pPr>
      <w:bookmarkStart w:id="8" w:name="_Toc240984074"/>
      <w:r>
        <w:t>Источники и порядок финансирования работ</w:t>
      </w:r>
      <w:bookmarkEnd w:id="8"/>
    </w:p>
    <w:p w14:paraId="0B9A0D99" w14:textId="6BA0A10A" w:rsidR="00926315" w:rsidRDefault="008230DC">
      <w:r>
        <w:t xml:space="preserve">Разработка и эксплуатация системы должны выполняться в пределах бесплатных тарифных планов внешнего </w:t>
      </w:r>
      <w:proofErr w:type="spellStart"/>
      <w:r>
        <w:t>геосервиса</w:t>
      </w:r>
      <w:proofErr w:type="spellEnd"/>
      <w:r>
        <w:t xml:space="preserve">, предоставляющего справочник городов и районов, и службы </w:t>
      </w:r>
      <w:r>
        <w:lastRenderedPageBreak/>
        <w:t>электронной почты, используемой для доставки одноразовых кодов, без привлечения платных лицензий.</w:t>
      </w:r>
    </w:p>
    <w:p w14:paraId="30084D19" w14:textId="77777777" w:rsidR="00926315" w:rsidRDefault="008230DC">
      <w:pPr>
        <w:pStyle w:val="1"/>
      </w:pPr>
      <w:bookmarkStart w:id="9" w:name="_Toc240984075"/>
      <w:r>
        <w:lastRenderedPageBreak/>
        <w:t>Цели и назначение создания системы</w:t>
      </w:r>
      <w:bookmarkEnd w:id="9"/>
    </w:p>
    <w:p w14:paraId="4982797F" w14:textId="77777777" w:rsidR="00926315" w:rsidRDefault="008230DC">
      <w:r>
        <w:t>В данном разделе обозначены цель и назначение системы.</w:t>
      </w:r>
    </w:p>
    <w:p w14:paraId="2D7BC691" w14:textId="77777777" w:rsidR="00926315" w:rsidRDefault="008230DC">
      <w:pPr>
        <w:pStyle w:val="2"/>
      </w:pPr>
      <w:bookmarkStart w:id="10" w:name="_Toc240984076"/>
      <w:r>
        <w:t>Цели создания системы</w:t>
      </w:r>
      <w:bookmarkEnd w:id="10"/>
    </w:p>
    <w:p w14:paraId="007D82D2" w14:textId="77777777" w:rsidR="00926315" w:rsidRDefault="008230DC">
      <w:r>
        <w:t>Целью настоящей работы является разработать ИС подбора соседей для совместной аренды жилья, которая предназначена для создания пользователем профиля с описанием бытовых привычек, формирования списка кандидатов по заданным городу, району и необязательным фильтрам подбора, ознакомления с профилями кандидатов, обмена отметками симпатии и раскрытия контактных данных сторон после обоюдного согласия, заменяя случайный подбор соседа через доски объявлений осознанным выбором на основании бытовой совместимости.</w:t>
      </w:r>
    </w:p>
    <w:p w14:paraId="6A10531B" w14:textId="77777777" w:rsidR="00926315" w:rsidRDefault="008230DC">
      <w:r>
        <w:t>Измеримые результаты, к которым должна привести разработка:</w:t>
      </w:r>
    </w:p>
    <w:p w14:paraId="0F512215" w14:textId="77777777" w:rsidR="00926315" w:rsidRDefault="008230DC">
      <w:pPr>
        <w:pStyle w:val="a0"/>
      </w:pPr>
      <w:r>
        <w:t>сокращение времени поиска совместимого соседа за счёт целевой выдачи кандидатов вместо случайного просмотра объявлений;</w:t>
      </w:r>
    </w:p>
    <w:p w14:paraId="36953474" w14:textId="77777777" w:rsidR="00926315" w:rsidRDefault="008230DC">
      <w:pPr>
        <w:pStyle w:val="a0"/>
      </w:pPr>
      <w:r>
        <w:t>снижение числа конфликтов и срывов совместной аренды за счёт предварительного ознакомления с бытовыми привычками кандидата до заселения;</w:t>
      </w:r>
    </w:p>
    <w:p w14:paraId="150A2228" w14:textId="77777777" w:rsidR="00926315" w:rsidRDefault="008230DC">
      <w:pPr>
        <w:pStyle w:val="a0"/>
      </w:pPr>
      <w:r>
        <w:t>защита контактных данных пользователя за счёт их раскрытия только после обоюдного согласия сторон.</w:t>
      </w:r>
    </w:p>
    <w:p w14:paraId="40CD0E1B" w14:textId="77777777" w:rsidR="00926315" w:rsidRDefault="008230DC">
      <w:r>
        <w:t>В настоящей работе имеются следующие задачи:</w:t>
      </w:r>
    </w:p>
    <w:p w14:paraId="15A2F6C8" w14:textId="77777777" w:rsidR="00926315" w:rsidRDefault="008230DC">
      <w:pPr>
        <w:pStyle w:val="a0"/>
      </w:pPr>
      <w:r>
        <w:t>произвести анализ существующих аналогов, выделить их преимущества и недостатки;</w:t>
      </w:r>
    </w:p>
    <w:p w14:paraId="27E20962" w14:textId="77777777" w:rsidR="00926315" w:rsidRDefault="008230DC">
      <w:pPr>
        <w:pStyle w:val="a0"/>
      </w:pPr>
      <w:r>
        <w:t>создать макеты пользовательского интерфейса;</w:t>
      </w:r>
    </w:p>
    <w:p w14:paraId="258ECD52" w14:textId="77777777" w:rsidR="00926315" w:rsidRDefault="008230DC">
      <w:pPr>
        <w:pStyle w:val="a0"/>
      </w:pPr>
      <w:r>
        <w:t xml:space="preserve">разработать структуру базы данных для хранения сведений о пользователях, профилях, фильтрах подбора, лайках, </w:t>
      </w:r>
      <w:proofErr w:type="spellStart"/>
      <w:r>
        <w:t>мэтчах</w:t>
      </w:r>
      <w:proofErr w:type="spellEnd"/>
      <w:r>
        <w:t>, жалобах и обращениях;</w:t>
      </w:r>
    </w:p>
    <w:p w14:paraId="726778A9" w14:textId="77777777" w:rsidR="00926315" w:rsidRDefault="008230DC">
      <w:pPr>
        <w:pStyle w:val="a0"/>
      </w:pPr>
      <w:r>
        <w:t xml:space="preserve">спроектировать взаимодействие веб-приложения с серверной частью ИС и с внешним </w:t>
      </w:r>
      <w:proofErr w:type="spellStart"/>
      <w:r>
        <w:t>геосервисом</w:t>
      </w:r>
      <w:proofErr w:type="spellEnd"/>
      <w:r>
        <w:t>;</w:t>
      </w:r>
    </w:p>
    <w:p w14:paraId="068CDC3E" w14:textId="77777777" w:rsidR="00926315" w:rsidRDefault="008230DC">
      <w:pPr>
        <w:pStyle w:val="a0"/>
      </w:pPr>
      <w:r>
        <w:t>реализовать регистрацию и вход пользователя по одноразовому коду;</w:t>
      </w:r>
    </w:p>
    <w:p w14:paraId="64E9D8EA" w14:textId="77777777" w:rsidR="00926315" w:rsidRDefault="008230DC">
      <w:pPr>
        <w:pStyle w:val="a0"/>
      </w:pPr>
      <w:r>
        <w:t>реализовать раздел «Профиль» с заполнением и редактированием сведений о пользователе;</w:t>
      </w:r>
    </w:p>
    <w:p w14:paraId="7A337128" w14:textId="77777777" w:rsidR="00926315" w:rsidRDefault="008230DC">
      <w:pPr>
        <w:pStyle w:val="a0"/>
      </w:pPr>
      <w:r>
        <w:t>реализовать главный экран поиска с панелью фильтров подбора и формированием списка кандидатов;</w:t>
      </w:r>
    </w:p>
    <w:p w14:paraId="2288F7CE" w14:textId="77777777" w:rsidR="00926315" w:rsidRDefault="008230DC">
      <w:pPr>
        <w:pStyle w:val="a0"/>
      </w:pPr>
      <w:r>
        <w:t>реализовать просмотр профиля кандидата и постановку лайка;</w:t>
      </w:r>
    </w:p>
    <w:p w14:paraId="7B975F71" w14:textId="77777777" w:rsidR="00926315" w:rsidRDefault="008230DC">
      <w:pPr>
        <w:pStyle w:val="a0"/>
      </w:pPr>
      <w:r>
        <w:t>реализовать разделы «Лайки» и «</w:t>
      </w:r>
      <w:proofErr w:type="spellStart"/>
      <w:r>
        <w:t>Мэтчи</w:t>
      </w:r>
      <w:proofErr w:type="spellEnd"/>
      <w:r>
        <w:t>» с раскрытием контактных данных после взаимного лайка;</w:t>
      </w:r>
    </w:p>
    <w:p w14:paraId="10F46A3B" w14:textId="77777777" w:rsidR="00926315" w:rsidRDefault="008230DC">
      <w:pPr>
        <w:pStyle w:val="a0"/>
      </w:pPr>
      <w:r>
        <w:t>реализовать подачу жалобы на профиль и обращение в службу поддержки;</w:t>
      </w:r>
    </w:p>
    <w:p w14:paraId="0B9C0F50" w14:textId="15D0EEAD" w:rsidR="00926315" w:rsidRDefault="008230DC">
      <w:pPr>
        <w:pStyle w:val="a0"/>
      </w:pPr>
      <w:r>
        <w:lastRenderedPageBreak/>
        <w:t>реализовать панель администратора с обработкой жалоб и обращений</w:t>
      </w:r>
      <w:r w:rsidR="00B10B1E">
        <w:t>;</w:t>
      </w:r>
    </w:p>
    <w:p w14:paraId="7D04142D" w14:textId="77777777" w:rsidR="00926315" w:rsidRDefault="008230DC">
      <w:pPr>
        <w:pStyle w:val="a0"/>
      </w:pPr>
      <w:r>
        <w:t>подготовить техническую документацию.</w:t>
      </w:r>
    </w:p>
    <w:p w14:paraId="2086F152" w14:textId="77777777" w:rsidR="00926315" w:rsidRDefault="008230DC">
      <w:pPr>
        <w:pStyle w:val="2"/>
      </w:pPr>
      <w:bookmarkStart w:id="11" w:name="_Toc240984077"/>
      <w:r>
        <w:t>Назначение системы</w:t>
      </w:r>
      <w:bookmarkEnd w:id="11"/>
    </w:p>
    <w:p w14:paraId="73E48AB6" w14:textId="77777777" w:rsidR="00926315" w:rsidRDefault="008230DC">
      <w:r>
        <w:t>ИС «ROOMIE», получаемая в ходе разработки по настоящему ТЗ, имеет функциональное назначение – она предназначена для автоматизации процесса подбора соседа для совместной аренды жилья: ведения профиля с бытовыми предпочтениями, формирования списка кандидатов по заданным городу, району и фильтрам подбора, обмена отметками симпатии между пользователями и передачи контактных данных сторонам после обоюдного согласия.</w:t>
      </w:r>
    </w:p>
    <w:p w14:paraId="21AA639A" w14:textId="77777777" w:rsidR="00926315" w:rsidRDefault="008230DC">
      <w:r>
        <w:t>Объектом автоматизации является процесс поиска человека для совместного проживания. Система предназначена для внедрения в качестве общедоступного сервиса, ориентированного на частных лиц, самостоятельно подбирающих соседа для совместной аренды жилья.</w:t>
      </w:r>
    </w:p>
    <w:p w14:paraId="20BBCB9C" w14:textId="77777777" w:rsidR="00926315" w:rsidRDefault="008230DC">
      <w:pPr>
        <w:pStyle w:val="1"/>
      </w:pPr>
      <w:bookmarkStart w:id="12" w:name="_Toc240984078"/>
      <w:r>
        <w:lastRenderedPageBreak/>
        <w:t>Характеристика объекта автоматизации</w:t>
      </w:r>
      <w:bookmarkEnd w:id="12"/>
    </w:p>
    <w:p w14:paraId="5F7EF025" w14:textId="77777777" w:rsidR="00926315" w:rsidRDefault="008230DC">
      <w:r>
        <w:t>ИС «ROOMIE» — это сервис подбора соседей для совместной аренды жилья, предназначенный для замены случайного подбора соседа осознанным выбором на основании бытовой совместимости. Сегодня такой подбор разбит между разнородными инструментами: объект аренды ищется на досках объявлений, человек для совместного проживания – в общих чатах и группах социальных сетей, где сведения о бытовых привычках кандидата отсутствуют, а проверка совместимости выполняется уже после заселения. Существующие сервисы аренды недвижимости решают задачу поиска объекта, но не задачу поиска человека, и эта часть процесса остаётся полностью неавтоматизированной.</w:t>
      </w:r>
    </w:p>
    <w:p w14:paraId="23CF986E" w14:textId="77777777" w:rsidR="00926315" w:rsidRDefault="008230DC">
      <w:r>
        <w:t>Разработка ИС подбора соседей для совместной аренды жилья затрагивает следующие области:</w:t>
      </w:r>
    </w:p>
    <w:p w14:paraId="6E177765" w14:textId="77777777" w:rsidR="00926315" w:rsidRDefault="008230DC">
      <w:pPr>
        <w:pStyle w:val="a0"/>
      </w:pPr>
      <w:r>
        <w:t>аренда жилой недвижимости – совместный наём жилья двумя и более лицами;</w:t>
      </w:r>
    </w:p>
    <w:p w14:paraId="154C49D1" w14:textId="77777777" w:rsidR="00926315" w:rsidRDefault="008230DC">
      <w:pPr>
        <w:pStyle w:val="a0"/>
      </w:pPr>
      <w:r>
        <w:t>социальные сервисы подбора – формирование выдачи кандидатов по заданным критериям и обмен отметками симпатии;</w:t>
      </w:r>
    </w:p>
    <w:p w14:paraId="2AB88E99" w14:textId="77777777" w:rsidR="00926315" w:rsidRDefault="008230DC">
      <w:pPr>
        <w:pStyle w:val="a0"/>
      </w:pPr>
      <w:r>
        <w:t>защита персональных данных – хранение контактных данных пользователей и управление моментом их раскрытия;</w:t>
      </w:r>
    </w:p>
    <w:p w14:paraId="05435BDA" w14:textId="77777777" w:rsidR="00926315" w:rsidRDefault="008230DC">
      <w:pPr>
        <w:pStyle w:val="a0"/>
      </w:pPr>
      <w:r>
        <w:t>информационные технологии – разработка веб-приложений, проектирование баз данных и интеграция с внешними программными интерфейсами.</w:t>
      </w:r>
    </w:p>
    <w:p w14:paraId="04276CA0" w14:textId="77777777" w:rsidR="00926315" w:rsidRDefault="008230DC">
      <w:r>
        <w:t>Система предназначена для внедрения в качестве общедоступного сервиса и рассчитана на частных пользователей, ищущих соседа для совместной аренды жилья в пределах одного города.</w:t>
      </w:r>
    </w:p>
    <w:p w14:paraId="777EF2F7" w14:textId="77777777" w:rsidR="00926315" w:rsidRDefault="008230DC">
      <w:r>
        <w:t>Ключевым архитектурным ограничением является то, что система не является площадкой объявлений о недвижимости и не участвует в денежных или договорных отношениях между сторонами: она решает исключительно задачу подбора человека для совместного проживания и передачи контактных данных после обоюдного согласия. Дальнейшее взаимодействие сторон – осмотр жилья, заключение договора найма и расчёты – остаётся вне системы.</w:t>
      </w:r>
    </w:p>
    <w:p w14:paraId="5C3BDA73" w14:textId="77777777" w:rsidR="00926315" w:rsidRDefault="008230DC">
      <w:r>
        <w:t>Границы системы представлены в таблице 1.</w:t>
      </w:r>
    </w:p>
    <w:p w14:paraId="7F385D31" w14:textId="77777777" w:rsidR="00926315" w:rsidRDefault="008230DC">
      <w:pPr>
        <w:pStyle w:val="vgutTableName"/>
      </w:pPr>
      <w:r>
        <w:t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926315" w14:paraId="6F540B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14:paraId="305C24D3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Входит в систему</w:t>
            </w:r>
          </w:p>
        </w:tc>
        <w:tc>
          <w:tcPr>
            <w:tcW w:w="4819" w:type="dxa"/>
          </w:tcPr>
          <w:p w14:paraId="59FD8E97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926315" w14:paraId="743521C4" w14:textId="77777777">
        <w:tc>
          <w:tcPr>
            <w:tcW w:w="4819" w:type="dxa"/>
          </w:tcPr>
          <w:p w14:paraId="065676BF" w14:textId="77777777" w:rsidR="00926315" w:rsidRDefault="008230DC">
            <w:pPr>
              <w:pStyle w:val="vgutTableText"/>
            </w:pPr>
            <w:r>
              <w:t>Регистрация и вход пользователя по одноразовому коду</w:t>
            </w:r>
          </w:p>
        </w:tc>
        <w:tc>
          <w:tcPr>
            <w:tcW w:w="4819" w:type="dxa"/>
          </w:tcPr>
          <w:p w14:paraId="3E162FD0" w14:textId="77777777" w:rsidR="00926315" w:rsidRDefault="008230DC">
            <w:pPr>
              <w:pStyle w:val="vgutTableText"/>
            </w:pPr>
            <w:r>
              <w:t>Размещение и поиск объявлений о сдаваемом жилье (остаётся на стороне сервисов объявлений о недвижимости)</w:t>
            </w:r>
          </w:p>
        </w:tc>
      </w:tr>
      <w:tr w:rsidR="00926315" w14:paraId="237236D5" w14:textId="77777777">
        <w:tc>
          <w:tcPr>
            <w:tcW w:w="4819" w:type="dxa"/>
          </w:tcPr>
          <w:p w14:paraId="355D48ED" w14:textId="77777777" w:rsidR="00926315" w:rsidRDefault="008230DC">
            <w:pPr>
              <w:pStyle w:val="vgutTableText"/>
            </w:pPr>
            <w:r>
              <w:t>Создание и редактирование профиля с обязательными контактными данными</w:t>
            </w:r>
          </w:p>
        </w:tc>
        <w:tc>
          <w:tcPr>
            <w:tcW w:w="4819" w:type="dxa"/>
          </w:tcPr>
          <w:p w14:paraId="56C37527" w14:textId="77777777" w:rsidR="00926315" w:rsidRDefault="008230DC">
            <w:pPr>
              <w:pStyle w:val="vgutTableText"/>
            </w:pPr>
            <w:r>
              <w:t>Оплата аренды, депозитов и любые платёжные операции между пользователями</w:t>
            </w:r>
          </w:p>
        </w:tc>
      </w:tr>
      <w:tr w:rsidR="00926315" w14:paraId="0A1BC4FC" w14:textId="77777777">
        <w:tc>
          <w:tcPr>
            <w:tcW w:w="4819" w:type="dxa"/>
          </w:tcPr>
          <w:p w14:paraId="6FAE3ECD" w14:textId="77777777" w:rsidR="00926315" w:rsidRDefault="008230DC">
            <w:pPr>
              <w:pStyle w:val="vgutTableText"/>
            </w:pPr>
            <w:r>
              <w:lastRenderedPageBreak/>
              <w:t>Задание параметров поиска: город и район</w:t>
            </w:r>
          </w:p>
        </w:tc>
        <w:tc>
          <w:tcPr>
            <w:tcW w:w="4819" w:type="dxa"/>
          </w:tcPr>
          <w:p w14:paraId="0AAC2BDF" w14:textId="77777777" w:rsidR="00926315" w:rsidRDefault="008230DC">
            <w:pPr>
              <w:pStyle w:val="vgutTableText"/>
            </w:pPr>
            <w:r>
              <w:t>Составление и подписание договора найма или соглашения о совместном проживании</w:t>
            </w:r>
          </w:p>
        </w:tc>
      </w:tr>
      <w:tr w:rsidR="00926315" w14:paraId="0897EB52" w14:textId="77777777">
        <w:tc>
          <w:tcPr>
            <w:tcW w:w="4819" w:type="dxa"/>
          </w:tcPr>
          <w:p w14:paraId="6660A926" w14:textId="77777777" w:rsidR="00926315" w:rsidRDefault="008230DC">
            <w:pPr>
              <w:pStyle w:val="vgutTableText"/>
            </w:pPr>
            <w:r>
              <w:t>Применение необязательных фильтров подбора соседа</w:t>
            </w:r>
          </w:p>
        </w:tc>
        <w:tc>
          <w:tcPr>
            <w:tcW w:w="4819" w:type="dxa"/>
          </w:tcPr>
          <w:p w14:paraId="2545FA16" w14:textId="77777777" w:rsidR="00926315" w:rsidRDefault="008230DC">
            <w:pPr>
              <w:pStyle w:val="vgutTableText"/>
            </w:pPr>
            <w:r>
              <w:t xml:space="preserve">Встроенный чат внутри сервиса – общение сторон происходит через контактные данные, переданные после </w:t>
            </w:r>
            <w:proofErr w:type="spellStart"/>
            <w:r>
              <w:t>мэтча</w:t>
            </w:r>
            <w:proofErr w:type="spellEnd"/>
            <w:r>
              <w:t>, вне системы</w:t>
            </w:r>
          </w:p>
        </w:tc>
      </w:tr>
      <w:tr w:rsidR="00926315" w14:paraId="548A28E6" w14:textId="77777777">
        <w:tc>
          <w:tcPr>
            <w:tcW w:w="4819" w:type="dxa"/>
          </w:tcPr>
          <w:p w14:paraId="472B6DA6" w14:textId="77777777" w:rsidR="00926315" w:rsidRDefault="008230DC">
            <w:pPr>
              <w:pStyle w:val="vgutTableText"/>
            </w:pPr>
            <w:r>
              <w:t>Формирование списка кандидатов по заданным городу, району и фильтрам подбора</w:t>
            </w:r>
          </w:p>
        </w:tc>
        <w:tc>
          <w:tcPr>
            <w:tcW w:w="4819" w:type="dxa"/>
          </w:tcPr>
          <w:p w14:paraId="681A505F" w14:textId="77777777" w:rsidR="00926315" w:rsidRDefault="008230DC">
            <w:pPr>
              <w:pStyle w:val="vgutTableText"/>
            </w:pPr>
            <w:r>
              <w:t>Проверка платёжеспособности, судимости или иная фоновая проверка пользователей</w:t>
            </w:r>
          </w:p>
        </w:tc>
      </w:tr>
      <w:tr w:rsidR="00926315" w14:paraId="2F26F241" w14:textId="77777777">
        <w:tc>
          <w:tcPr>
            <w:tcW w:w="4819" w:type="dxa"/>
          </w:tcPr>
          <w:p w14:paraId="534FD7F8" w14:textId="77777777" w:rsidR="00926315" w:rsidRDefault="008230DC">
            <w:pPr>
              <w:pStyle w:val="vgutTableText"/>
            </w:pPr>
            <w:r>
              <w:t>Просмотр профиля другого пользователя</w:t>
            </w:r>
          </w:p>
        </w:tc>
        <w:tc>
          <w:tcPr>
            <w:tcW w:w="4819" w:type="dxa"/>
          </w:tcPr>
          <w:p w14:paraId="391D2BD2" w14:textId="77777777" w:rsidR="00926315" w:rsidRDefault="008230DC">
            <w:pPr>
              <w:pStyle w:val="vgutTableText"/>
            </w:pPr>
            <w:r>
              <w:t>Интеграция с государственными реестрами недвижимости или паспортными базами</w:t>
            </w:r>
          </w:p>
        </w:tc>
      </w:tr>
      <w:tr w:rsidR="00926315" w14:paraId="29FD6C4A" w14:textId="77777777">
        <w:tc>
          <w:tcPr>
            <w:tcW w:w="4819" w:type="dxa"/>
          </w:tcPr>
          <w:p w14:paraId="04286EB9" w14:textId="77777777" w:rsidR="00926315" w:rsidRDefault="008230DC">
            <w:pPr>
              <w:pStyle w:val="vgutTableText"/>
            </w:pPr>
            <w:r>
              <w:t>Постановка лайка кандидату из списка результатов поиска и из его профиля</w:t>
            </w:r>
          </w:p>
        </w:tc>
        <w:tc>
          <w:tcPr>
            <w:tcW w:w="4819" w:type="dxa"/>
          </w:tcPr>
          <w:p w14:paraId="1E2C7125" w14:textId="61067CC6" w:rsidR="00926315" w:rsidRDefault="008230DC">
            <w:pPr>
              <w:pStyle w:val="vgutTableText"/>
            </w:pPr>
            <w:r>
              <w:t xml:space="preserve">Ведение справочника адресов и границ районов (используются данные внешнего </w:t>
            </w:r>
            <w:proofErr w:type="spellStart"/>
            <w:r>
              <w:t>геосервиса</w:t>
            </w:r>
            <w:proofErr w:type="spellEnd"/>
            <w:r>
              <w:t>)</w:t>
            </w:r>
          </w:p>
        </w:tc>
      </w:tr>
      <w:tr w:rsidR="00926315" w14:paraId="32E7A6DC" w14:textId="77777777">
        <w:tc>
          <w:tcPr>
            <w:tcW w:w="4819" w:type="dxa"/>
          </w:tcPr>
          <w:p w14:paraId="7A30102C" w14:textId="77777777" w:rsidR="00926315" w:rsidRDefault="008230DC">
            <w:pPr>
              <w:pStyle w:val="vgutTableText"/>
            </w:pPr>
            <w:r>
              <w:t xml:space="preserve">Формирование </w:t>
            </w:r>
            <w:proofErr w:type="spellStart"/>
            <w:r>
              <w:t>мэтча</w:t>
            </w:r>
            <w:proofErr w:type="spellEnd"/>
            <w:r>
              <w:t xml:space="preserve"> при наличии встречных лайков</w:t>
            </w:r>
          </w:p>
        </w:tc>
        <w:tc>
          <w:tcPr>
            <w:tcW w:w="4819" w:type="dxa"/>
          </w:tcPr>
          <w:p w14:paraId="20E95827" w14:textId="77777777" w:rsidR="00926315" w:rsidRDefault="008230DC">
            <w:pPr>
              <w:pStyle w:val="vgutTableText"/>
            </w:pPr>
            <w:r>
              <w:t>–</w:t>
            </w:r>
          </w:p>
        </w:tc>
      </w:tr>
      <w:tr w:rsidR="00926315" w14:paraId="7EA5F532" w14:textId="77777777">
        <w:tc>
          <w:tcPr>
            <w:tcW w:w="4819" w:type="dxa"/>
          </w:tcPr>
          <w:p w14:paraId="7BF925D4" w14:textId="77777777" w:rsidR="00926315" w:rsidRDefault="008230DC">
            <w:pPr>
              <w:pStyle w:val="vgutTableText"/>
            </w:pPr>
            <w:r>
              <w:t>Раздел «Лайки» с возможностью принять или отклонить входящий лайк</w:t>
            </w:r>
          </w:p>
        </w:tc>
        <w:tc>
          <w:tcPr>
            <w:tcW w:w="4819" w:type="dxa"/>
          </w:tcPr>
          <w:p w14:paraId="202D230A" w14:textId="77777777" w:rsidR="00926315" w:rsidRDefault="008230DC">
            <w:pPr>
              <w:pStyle w:val="vgutTableText"/>
            </w:pPr>
            <w:r>
              <w:t>–</w:t>
            </w:r>
          </w:p>
        </w:tc>
      </w:tr>
      <w:tr w:rsidR="00926315" w14:paraId="7E0A6A93" w14:textId="77777777">
        <w:tc>
          <w:tcPr>
            <w:tcW w:w="4819" w:type="dxa"/>
          </w:tcPr>
          <w:p w14:paraId="6A0309F3" w14:textId="77777777" w:rsidR="00926315" w:rsidRDefault="008230DC">
            <w:pPr>
              <w:pStyle w:val="vgutTableText"/>
            </w:pPr>
            <w:r>
              <w:t xml:space="preserve">Раскрытие контактных данных сторон друг другу после </w:t>
            </w:r>
            <w:proofErr w:type="spellStart"/>
            <w:r>
              <w:t>мэтча</w:t>
            </w:r>
            <w:proofErr w:type="spellEnd"/>
          </w:p>
        </w:tc>
        <w:tc>
          <w:tcPr>
            <w:tcW w:w="4819" w:type="dxa"/>
          </w:tcPr>
          <w:p w14:paraId="11A18F7D" w14:textId="77777777" w:rsidR="00926315" w:rsidRDefault="008230DC">
            <w:pPr>
              <w:pStyle w:val="vgutTableText"/>
            </w:pPr>
            <w:r>
              <w:t>–</w:t>
            </w:r>
          </w:p>
        </w:tc>
      </w:tr>
      <w:tr w:rsidR="00926315" w14:paraId="398D945F" w14:textId="77777777">
        <w:tc>
          <w:tcPr>
            <w:tcW w:w="4819" w:type="dxa"/>
          </w:tcPr>
          <w:p w14:paraId="70A78422" w14:textId="77777777" w:rsidR="00926315" w:rsidRDefault="008230DC">
            <w:pPr>
              <w:pStyle w:val="vgutTableText"/>
            </w:pPr>
            <w:r>
              <w:t>Подача жалобы на профиль и обращения в службу поддержки</w:t>
            </w:r>
          </w:p>
        </w:tc>
        <w:tc>
          <w:tcPr>
            <w:tcW w:w="4819" w:type="dxa"/>
          </w:tcPr>
          <w:p w14:paraId="6584FA92" w14:textId="77777777" w:rsidR="00926315" w:rsidRDefault="008230DC">
            <w:pPr>
              <w:pStyle w:val="vgutTableText"/>
            </w:pPr>
            <w:r>
              <w:t>–</w:t>
            </w:r>
          </w:p>
        </w:tc>
      </w:tr>
      <w:tr w:rsidR="00926315" w14:paraId="7F431845" w14:textId="77777777">
        <w:tc>
          <w:tcPr>
            <w:tcW w:w="4819" w:type="dxa"/>
          </w:tcPr>
          <w:p w14:paraId="0781D87B" w14:textId="77777777" w:rsidR="00926315" w:rsidRDefault="008230DC">
            <w:pPr>
              <w:pStyle w:val="vgutTableText"/>
            </w:pPr>
            <w:r>
              <w:t>Модерация профилей, обработка жалоб и обращений администратором системы</w:t>
            </w:r>
          </w:p>
        </w:tc>
        <w:tc>
          <w:tcPr>
            <w:tcW w:w="4819" w:type="dxa"/>
          </w:tcPr>
          <w:p w14:paraId="1B5AA39A" w14:textId="77777777" w:rsidR="00926315" w:rsidRDefault="008230DC">
            <w:pPr>
              <w:pStyle w:val="vgutTableText"/>
            </w:pPr>
            <w:r>
              <w:t>–</w:t>
            </w:r>
          </w:p>
        </w:tc>
      </w:tr>
    </w:tbl>
    <w:p w14:paraId="7AEC2110" w14:textId="50EDA5B3" w:rsidR="00926315" w:rsidRDefault="008230DC">
      <w:r>
        <w:t xml:space="preserve">Конечный продукт должен содержать следующий функционал: регистрацию и вход по одноразовому коду, ведение профиля с бытовыми предпочтениями и контактными данными, формирование списка кандидатов по обязательному параметру «город» и необязательным параметрам «район» и фильтрам подбора, просмотр профиля кандидата, постановку лайка, формирование </w:t>
      </w:r>
      <w:proofErr w:type="spellStart"/>
      <w:r>
        <w:t>мэтча</w:t>
      </w:r>
      <w:proofErr w:type="spellEnd"/>
      <w:r>
        <w:t xml:space="preserve"> при встречном лайке с раскрытием контактных данных, разделы «Лайки» и «</w:t>
      </w:r>
      <w:proofErr w:type="spellStart"/>
      <w:r>
        <w:t>Мэтчи</w:t>
      </w:r>
      <w:proofErr w:type="spellEnd"/>
      <w:r>
        <w:t>», отключение участия профиля в поиске, подачу жалобы на профиль и обращения в службу поддержки, а также панель администратора с обработкой жалоб и обращений.</w:t>
      </w:r>
    </w:p>
    <w:p w14:paraId="4FBD49EA" w14:textId="793CD05E" w:rsidR="00926315" w:rsidRDefault="008230DC">
      <w:r>
        <w:t>Условия эксплуатации объекта автоматизации и характеристики окружающей среды следующие. Работа с системой выполняется пользователями с личных персональных компьютеров через браузер в произвольных условиях. Специальные требования к температуре, влажности и запылённости среды не предъявляются, поскольку система эксплуатируется на серийных пользовательских устройствах и арендуемом виртуальном выделенном сервере.</w:t>
      </w:r>
    </w:p>
    <w:p w14:paraId="2BC96D73" w14:textId="77777777" w:rsidR="00926315" w:rsidRDefault="008230DC">
      <w:pPr>
        <w:pStyle w:val="1"/>
      </w:pPr>
      <w:bookmarkStart w:id="13" w:name="_Toc240984079"/>
      <w:r>
        <w:lastRenderedPageBreak/>
        <w:t>Требования к автоматизированной системе</w:t>
      </w:r>
      <w:bookmarkEnd w:id="13"/>
    </w:p>
    <w:p w14:paraId="6978ADA4" w14:textId="77777777" w:rsidR="00926315" w:rsidRDefault="008230DC">
      <w:r>
        <w:t>Данный раздел настоящего технического задания содержит основные требования к результатам разработки.</w:t>
      </w:r>
    </w:p>
    <w:p w14:paraId="55AA56C0" w14:textId="77777777" w:rsidR="00926315" w:rsidRDefault="008230DC">
      <w:pPr>
        <w:pStyle w:val="2"/>
      </w:pPr>
      <w:bookmarkStart w:id="14" w:name="_Toc240984080"/>
      <w:r>
        <w:t>Требования к структуре системы в целом</w:t>
      </w:r>
      <w:bookmarkEnd w:id="14"/>
    </w:p>
    <w:p w14:paraId="02CEEC5B" w14:textId="77777777" w:rsidR="00926315" w:rsidRDefault="008230DC">
      <w:r>
        <w:t>В состав системы должны входить следующие подсистемы:</w:t>
      </w:r>
    </w:p>
    <w:p w14:paraId="574E020D" w14:textId="77777777" w:rsidR="00926315" w:rsidRDefault="008230DC">
      <w:pPr>
        <w:pStyle w:val="a0"/>
      </w:pPr>
      <w:r>
        <w:t>подсистема аутентификации – регистрация и вход пользователя по одноразовому коду, выдача и проверка маркеров доступа, разграничение ролей пользователя и администратора системы;</w:t>
      </w:r>
    </w:p>
    <w:p w14:paraId="66B17FE5" w14:textId="77777777" w:rsidR="00926315" w:rsidRDefault="008230DC">
      <w:pPr>
        <w:pStyle w:val="a0"/>
      </w:pPr>
      <w:r>
        <w:t>подсистема профилей – создание, хранение, изменение и удаление профиля пользователя, загрузка фотографии, управление признаком «в поиске»;</w:t>
      </w:r>
    </w:p>
    <w:p w14:paraId="4284567F" w14:textId="77777777" w:rsidR="00926315" w:rsidRDefault="008230DC">
      <w:pPr>
        <w:pStyle w:val="a0"/>
      </w:pPr>
      <w:r>
        <w:t>подсистема поиска и подбора – приём параметров поиска и фильтров подбора, формирование и выдача списка кандидатов;</w:t>
      </w:r>
    </w:p>
    <w:p w14:paraId="69F72BF6" w14:textId="77777777" w:rsidR="00926315" w:rsidRDefault="008230DC">
      <w:pPr>
        <w:pStyle w:val="a0"/>
      </w:pPr>
      <w:r>
        <w:t xml:space="preserve">подсистема симпатий и совпадений – фиксация лайков, обнаружение встречных лайков, формирование </w:t>
      </w:r>
      <w:proofErr w:type="spellStart"/>
      <w:r>
        <w:t>мэтчей</w:t>
      </w:r>
      <w:proofErr w:type="spellEnd"/>
      <w:r>
        <w:t xml:space="preserve"> и раскрытие контактных данных сторон;</w:t>
      </w:r>
    </w:p>
    <w:p w14:paraId="21B99AD7" w14:textId="751F7877" w:rsidR="00926315" w:rsidRDefault="008230DC" w:rsidP="00BB23D5">
      <w:pPr>
        <w:pStyle w:val="a0"/>
      </w:pPr>
      <w:r>
        <w:t>подсистема модерации и поддержки – приём жалоб и обращений, ведение очередей их обработки, скрытие и блокировка профилей, восстановление доступа пользователям.</w:t>
      </w:r>
    </w:p>
    <w:p w14:paraId="6875F87A" w14:textId="77777777" w:rsidR="00926315" w:rsidRDefault="008230DC">
      <w:r>
        <w:t>Система должна иметь структуру «веб-приложение – серверная часть» с централизованным хранением данных в единой базе данных. Дополнительные требования к числу уровней иерархии и степени централизации системы не предъявляются.</w:t>
      </w:r>
    </w:p>
    <w:p w14:paraId="10CA6060" w14:textId="77777777" w:rsidR="00926315" w:rsidRDefault="008230DC">
      <w:r>
        <w:t>Информационное взаимодействие компонентов системы должно обеспечиваться следующими способами:</w:t>
      </w:r>
    </w:p>
    <w:p w14:paraId="3EE0069C" w14:textId="77777777" w:rsidR="00926315" w:rsidRDefault="008230DC">
      <w:pPr>
        <w:pStyle w:val="a0"/>
      </w:pPr>
      <w:r>
        <w:t>веб-приложение – серверная часть: протокол HTTPS, формат обмена JSON;</w:t>
      </w:r>
    </w:p>
    <w:p w14:paraId="336A704E" w14:textId="77777777" w:rsidR="00926315" w:rsidRDefault="008230DC">
      <w:pPr>
        <w:pStyle w:val="a0"/>
      </w:pPr>
      <w:r>
        <w:t xml:space="preserve">серверная часть – база данных: протокол СУБД </w:t>
      </w:r>
      <w:proofErr w:type="spellStart"/>
      <w:r>
        <w:t>PostgreSQL</w:t>
      </w:r>
      <w:proofErr w:type="spellEnd"/>
      <w:r>
        <w:t xml:space="preserve"> в пределах внутренней сети сервера;</w:t>
      </w:r>
    </w:p>
    <w:p w14:paraId="15632DD1" w14:textId="77777777" w:rsidR="00926315" w:rsidRDefault="008230DC">
      <w:pPr>
        <w:pStyle w:val="a0"/>
      </w:pPr>
      <w:r>
        <w:t>серверная часть – средство кэширования справочных данных и результатов подбора: сетевой протокол применяемого средства кэширования в пределах внутренней сети сервера;</w:t>
      </w:r>
    </w:p>
    <w:p w14:paraId="18E1575C" w14:textId="77777777" w:rsidR="00926315" w:rsidRDefault="008230DC">
      <w:pPr>
        <w:pStyle w:val="a0"/>
      </w:pPr>
      <w:r>
        <w:t>серверная часть – хранилище фотографий профилей: файловая система выделенного тома сервера;</w:t>
      </w:r>
    </w:p>
    <w:p w14:paraId="17E13340" w14:textId="77777777" w:rsidR="00926315" w:rsidRDefault="008230DC">
      <w:pPr>
        <w:pStyle w:val="a0"/>
      </w:pPr>
      <w:r>
        <w:t xml:space="preserve">серверная часть – внешний </w:t>
      </w:r>
      <w:proofErr w:type="spellStart"/>
      <w:r>
        <w:t>геосервис</w:t>
      </w:r>
      <w:proofErr w:type="spellEnd"/>
      <w:r>
        <w:t xml:space="preserve"> и служба электронной почты: официальные программные интерфейсы провайдеров по протоколу HTTPS.</w:t>
      </w:r>
    </w:p>
    <w:p w14:paraId="3577D506" w14:textId="262E4C3D" w:rsidR="00926315" w:rsidRDefault="008230DC">
      <w:r>
        <w:t xml:space="preserve">Смежными по отношению к создаваемой системе являются внешний </w:t>
      </w:r>
      <w:proofErr w:type="spellStart"/>
      <w:r>
        <w:t>геосервис</w:t>
      </w:r>
      <w:proofErr w:type="spellEnd"/>
      <w:r>
        <w:t xml:space="preserve">, предоставляющий справочник городов и районов, и служба электронной почты, используемая для </w:t>
      </w:r>
      <w:r>
        <w:lastRenderedPageBreak/>
        <w:t xml:space="preserve">доставки одноразовых кодов подтверждения. Совместимость с ними должна обеспечиваться использованием их официальных программных интерфейсов без изменения этих систем. Требования к </w:t>
      </w:r>
      <w:proofErr w:type="spellStart"/>
      <w:r>
        <w:t>интероперабельности</w:t>
      </w:r>
      <w:proofErr w:type="spellEnd"/>
      <w:r>
        <w:t xml:space="preserve"> с иными системами не предъявляются.</w:t>
      </w:r>
    </w:p>
    <w:p w14:paraId="5134188D" w14:textId="77777777" w:rsidR="00926315" w:rsidRDefault="008230DC">
      <w:r>
        <w:t>Система должна поддерживать следующие режимы функционирования:</w:t>
      </w:r>
    </w:p>
    <w:p w14:paraId="569EBD1A" w14:textId="0B1451BD" w:rsidR="00926315" w:rsidRDefault="008230DC">
      <w:pPr>
        <w:pStyle w:val="a0"/>
      </w:pPr>
      <w:r>
        <w:t>штатный режим – доступны все функции системы, в том числе поиск кандидатов, постановка лайко</w:t>
      </w:r>
      <w:r w:rsidR="00F941A5">
        <w:t>в</w:t>
      </w:r>
      <w:r>
        <w:t>;</w:t>
      </w:r>
    </w:p>
    <w:p w14:paraId="22C96D28" w14:textId="32EF13AE" w:rsidR="00926315" w:rsidRDefault="008230DC">
      <w:pPr>
        <w:pStyle w:val="a0"/>
      </w:pPr>
      <w:r>
        <w:t xml:space="preserve">режим ограниченной работоспособности – при недоступности внешнего </w:t>
      </w:r>
      <w:proofErr w:type="spellStart"/>
      <w:r>
        <w:t>геосервиса</w:t>
      </w:r>
      <w:proofErr w:type="spellEnd"/>
      <w:r>
        <w:t xml:space="preserve"> обновление справочника городов и районов не выполняется, поиск ведётся по ранее загруженной копии справочника; при недоступности службы электронной почты вход в аккаунт не выполня</w:t>
      </w:r>
      <w:r w:rsidR="00F941A5">
        <w:t>е</w:t>
      </w:r>
      <w:r>
        <w:t xml:space="preserve">тся, при этом просмотр ранее полученных лайков и </w:t>
      </w:r>
      <w:proofErr w:type="spellStart"/>
      <w:r>
        <w:t>мэтчей</w:t>
      </w:r>
      <w:proofErr w:type="spellEnd"/>
      <w:r>
        <w:t xml:space="preserve"> пользователями с действующей сессией остаётся доступным;</w:t>
      </w:r>
    </w:p>
    <w:p w14:paraId="246D61CA" w14:textId="77777777" w:rsidR="00926315" w:rsidRDefault="008230DC">
      <w:pPr>
        <w:pStyle w:val="a0"/>
      </w:pPr>
      <w:r>
        <w:t>режим планового обслуживания – функции системы недоступны, время планового обслуживания не учитывается при расчёте показателя доступности сервиса.</w:t>
      </w:r>
    </w:p>
    <w:p w14:paraId="134D3616" w14:textId="77777777" w:rsidR="00926315" w:rsidRDefault="008230DC">
      <w:r>
        <w:t>Диагностирование системы должно обеспечиваться следующими средствами:</w:t>
      </w:r>
    </w:p>
    <w:p w14:paraId="1420AA35" w14:textId="77777777" w:rsidR="00926315" w:rsidRDefault="008230DC">
      <w:pPr>
        <w:pStyle w:val="a0"/>
      </w:pPr>
      <w:r>
        <w:t xml:space="preserve">журналирование обращений к серверной части и обращений к внешнему </w:t>
      </w:r>
      <w:proofErr w:type="spellStart"/>
      <w:r>
        <w:t>геосервису</w:t>
      </w:r>
      <w:proofErr w:type="spellEnd"/>
      <w:r>
        <w:t xml:space="preserve"> и службе электронной почты с указанием времени, кода ответа и длительности обработки;</w:t>
      </w:r>
    </w:p>
    <w:p w14:paraId="442E8048" w14:textId="77777777" w:rsidR="00926315" w:rsidRDefault="008230DC">
      <w:pPr>
        <w:pStyle w:val="a0"/>
      </w:pPr>
      <w:r>
        <w:t>журналирование ошибок и отказов с сохранением причины отказа и кода ошибки, выводимых пользователю;</w:t>
      </w:r>
    </w:p>
    <w:p w14:paraId="46FC1981" w14:textId="77777777" w:rsidR="00926315" w:rsidRDefault="008230DC">
      <w:pPr>
        <w:pStyle w:val="a0"/>
      </w:pPr>
      <w:r>
        <w:t>журналирование действий администратора системы по скрытию и блокировке профилей и по обработке обращений;</w:t>
      </w:r>
    </w:p>
    <w:p w14:paraId="506B516A" w14:textId="77777777" w:rsidR="00926315" w:rsidRDefault="008230DC">
      <w:pPr>
        <w:pStyle w:val="a0"/>
      </w:pPr>
      <w:r>
        <w:t>мониторинг доступности серверной части, по журналам которого выполняется расчёт показателя доступности сервиса;</w:t>
      </w:r>
    </w:p>
    <w:p w14:paraId="401F2A65" w14:textId="77777777" w:rsidR="00926315" w:rsidRDefault="008230DC">
      <w:pPr>
        <w:pStyle w:val="a0"/>
      </w:pPr>
      <w:r>
        <w:t xml:space="preserve">контроль расхода суточных лимитов запросов к внешнему </w:t>
      </w:r>
      <w:proofErr w:type="spellStart"/>
      <w:r>
        <w:t>геосервису</w:t>
      </w:r>
      <w:proofErr w:type="spellEnd"/>
      <w:r>
        <w:t xml:space="preserve"> и службе электронной почты.</w:t>
      </w:r>
    </w:p>
    <w:p w14:paraId="06AA4B32" w14:textId="77777777" w:rsidR="00926315" w:rsidRDefault="008230DC">
      <w:r>
        <w:t>Перспективы развития и модернизации системы приведены в пункте «Требования к перспективам развития» настоящего подраздела.</w:t>
      </w:r>
    </w:p>
    <w:p w14:paraId="4E138339" w14:textId="77777777" w:rsidR="00926315" w:rsidRDefault="008230DC">
      <w:pPr>
        <w:pStyle w:val="3"/>
      </w:pPr>
      <w:bookmarkStart w:id="15" w:name="_Toc240984081"/>
      <w:r>
        <w:t>Требования к перспективам развития</w:t>
      </w:r>
      <w:bookmarkEnd w:id="15"/>
    </w:p>
    <w:p w14:paraId="5D9DF52D" w14:textId="77777777" w:rsidR="00926315" w:rsidRDefault="008230DC">
      <w:r>
        <w:t>В перспективы развития продукта «ROOMIE» входит:</w:t>
      </w:r>
    </w:p>
    <w:p w14:paraId="0FD3A687" w14:textId="77777777" w:rsidR="00926315" w:rsidRDefault="008230DC">
      <w:pPr>
        <w:pStyle w:val="a0"/>
      </w:pPr>
      <w:r>
        <w:t>внедрение расчёта степени бытовой совместимости кандидатов и упорядочивания списка кандидатов по её значению;</w:t>
      </w:r>
    </w:p>
    <w:p w14:paraId="45A84117" w14:textId="77777777" w:rsidR="00926315" w:rsidRDefault="008230DC">
      <w:pPr>
        <w:pStyle w:val="a0"/>
      </w:pPr>
      <w:r>
        <w:t>внедрение подтверждения личности пользователя для повышения достоверности сведений в профиле;</w:t>
      </w:r>
    </w:p>
    <w:p w14:paraId="62D5E419" w14:textId="32A1F926" w:rsidR="00926315" w:rsidRDefault="008230DC">
      <w:pPr>
        <w:pStyle w:val="a0"/>
      </w:pPr>
      <w:r>
        <w:lastRenderedPageBreak/>
        <w:t>расширение перечня фильтров подбора и справочника городов и районов по мере запуска сервиса в новых городах</w:t>
      </w:r>
      <w:r w:rsidR="004248E6">
        <w:t>;</w:t>
      </w:r>
    </w:p>
    <w:p w14:paraId="0ADFFE1A" w14:textId="0F2F29EE" w:rsidR="004248E6" w:rsidRDefault="004248E6">
      <w:pPr>
        <w:pStyle w:val="a0"/>
      </w:pPr>
      <w:r>
        <w:t>создание чата для коммуникации соискателей.</w:t>
      </w:r>
    </w:p>
    <w:p w14:paraId="429C7DA1" w14:textId="77777777" w:rsidR="00926315" w:rsidRDefault="008230DC">
      <w:pPr>
        <w:pStyle w:val="2"/>
      </w:pPr>
      <w:bookmarkStart w:id="16" w:name="_Toc240984082"/>
      <w:r>
        <w:t>Принцип работы программы</w:t>
      </w:r>
      <w:bookmarkEnd w:id="16"/>
    </w:p>
    <w:p w14:paraId="088C6E92" w14:textId="77777777" w:rsidR="00926315" w:rsidRDefault="008230DC">
      <w:r>
        <w:t>Продукт, получаемый в ходе разработки по настоящему техническому заданию, содержит следующие принципы работы:</w:t>
      </w:r>
    </w:p>
    <w:p w14:paraId="0E7A8BCB" w14:textId="77777777" w:rsidR="00926315" w:rsidRDefault="008230DC">
      <w:pPr>
        <w:pStyle w:val="a0"/>
      </w:pPr>
      <w:r>
        <w:t>система должна состоять из веб-приложения и серверной части, взаимодействующих по протоколу HTTPS;</w:t>
      </w:r>
    </w:p>
    <w:p w14:paraId="0E51996E" w14:textId="77777777" w:rsidR="00926315" w:rsidRDefault="008230DC">
      <w:pPr>
        <w:pStyle w:val="a0"/>
      </w:pPr>
      <w:r>
        <w:t>веб-приложение должно функционировать в браузере на персональных компьютерах и мобильных устройствах пользователей без установки дополнительного программного обеспечения;</w:t>
      </w:r>
    </w:p>
    <w:p w14:paraId="6B77CAA7" w14:textId="77777777" w:rsidR="00926315" w:rsidRDefault="008230DC">
      <w:pPr>
        <w:pStyle w:val="a0"/>
      </w:pPr>
      <w:r>
        <w:t xml:space="preserve">справочник городов и районов должен загружаться серверной частью из внешнего </w:t>
      </w:r>
      <w:proofErr w:type="spellStart"/>
      <w:r>
        <w:t>геосервиса</w:t>
      </w:r>
      <w:proofErr w:type="spellEnd"/>
      <w:r>
        <w:t>; собственный справочник адресов системой не разрабатывается;</w:t>
      </w:r>
    </w:p>
    <w:p w14:paraId="6DA6639F" w14:textId="77777777" w:rsidR="00926315" w:rsidRDefault="008230DC">
      <w:pPr>
        <w:pStyle w:val="a0"/>
      </w:pPr>
      <w:r>
        <w:t>взаимодействие с функциями поиска и подбора должно происходить после успешного входа в аккаунт по одноразовому коду, направляемому на адрес электронной почты;</w:t>
      </w:r>
    </w:p>
    <w:p w14:paraId="2348CDD0" w14:textId="4C061603" w:rsidR="00926315" w:rsidRDefault="008230DC">
      <w:pPr>
        <w:pStyle w:val="a0"/>
      </w:pPr>
      <w:r>
        <w:t xml:space="preserve">в системе предусмотрены </w:t>
      </w:r>
      <w:r w:rsidR="009F1EE6">
        <w:t>две</w:t>
      </w:r>
      <w:r>
        <w:t xml:space="preserve"> роли: пользователь и администратор системы;</w:t>
      </w:r>
    </w:p>
    <w:p w14:paraId="6793DB85" w14:textId="77777777" w:rsidR="00926315" w:rsidRDefault="008230DC">
      <w:pPr>
        <w:pStyle w:val="a0"/>
      </w:pPr>
      <w:r>
        <w:t>при первом входе по ранее не использованному адресу электронной почты система создаёт пустой профиль и открывает экран его редактирования;</w:t>
      </w:r>
    </w:p>
    <w:p w14:paraId="2E597C06" w14:textId="77777777" w:rsidR="00926315" w:rsidRDefault="008230DC">
      <w:pPr>
        <w:pStyle w:val="a0"/>
      </w:pPr>
      <w:r>
        <w:t>пользователь может заполнять и изменять сведения профиля: фотографию, отображаемое имя, возраст, описание о себе, контактные данные, город и район поиска и фильтры подбора;</w:t>
      </w:r>
    </w:p>
    <w:p w14:paraId="39F7AB93" w14:textId="77777777" w:rsidR="00926315" w:rsidRDefault="008230DC">
      <w:pPr>
        <w:pStyle w:val="a0"/>
      </w:pPr>
      <w:r>
        <w:t>пользователь может задавать город поиска как обязательный параметр и район поиска как необязательный параметр;</w:t>
      </w:r>
    </w:p>
    <w:p w14:paraId="6D7E057C" w14:textId="77777777" w:rsidR="00926315" w:rsidRDefault="008230DC">
      <w:pPr>
        <w:pStyle w:val="a0"/>
      </w:pPr>
      <w:r>
        <w:t>пользователь может применять одновременно несколько необязательных фильтров подбора и изменять их состав перед выполнением поиска;</w:t>
      </w:r>
    </w:p>
    <w:p w14:paraId="16A55325" w14:textId="77777777" w:rsidR="00926315" w:rsidRDefault="008230DC">
      <w:pPr>
        <w:pStyle w:val="a0"/>
      </w:pPr>
      <w:r>
        <w:t>пользователь может получать список кандидатов, соответствующих заданным городу, району и фильтрам подбора;</w:t>
      </w:r>
    </w:p>
    <w:p w14:paraId="5F7377E6" w14:textId="77777777" w:rsidR="00926315" w:rsidRDefault="008230DC">
      <w:pPr>
        <w:pStyle w:val="a0"/>
      </w:pPr>
      <w:r>
        <w:t>пользователь может открывать профиль кандидата из списка результатов поиска и знакомиться с его описанием и указанными фильтрами;</w:t>
      </w:r>
    </w:p>
    <w:p w14:paraId="6BCB9B01" w14:textId="77777777" w:rsidR="00926315" w:rsidRDefault="008230DC">
      <w:pPr>
        <w:pStyle w:val="a0"/>
      </w:pPr>
      <w:r>
        <w:t>пользователь может ставить лайк кандидату как из его профиля, так и непосредственно из списка результатов поиска, не открывая профиль отдельно;</w:t>
      </w:r>
    </w:p>
    <w:p w14:paraId="7D065724" w14:textId="77777777" w:rsidR="00926315" w:rsidRDefault="008230DC">
      <w:pPr>
        <w:pStyle w:val="a0"/>
      </w:pPr>
      <w:r>
        <w:t>пользователь может просматривать раздел «Лайки» с перечнем пользователей, поставивших ему лайк, и принимать или отклонять каждый входящий лайк;</w:t>
      </w:r>
    </w:p>
    <w:p w14:paraId="774A01ED" w14:textId="77777777" w:rsidR="00926315" w:rsidRDefault="008230DC">
      <w:pPr>
        <w:pStyle w:val="a0"/>
      </w:pPr>
      <w:r>
        <w:lastRenderedPageBreak/>
        <w:t>пользователь может просматривать раздел «</w:t>
      </w:r>
      <w:proofErr w:type="spellStart"/>
      <w:r>
        <w:t>Мэтчи</w:t>
      </w:r>
      <w:proofErr w:type="spellEnd"/>
      <w:r>
        <w:t>» с перечнем пользователей, с которыми состоялся взаимный лайк, и видеть их контактные данные;</w:t>
      </w:r>
    </w:p>
    <w:p w14:paraId="6D38D90E" w14:textId="77777777" w:rsidR="00926315" w:rsidRDefault="008230DC">
      <w:pPr>
        <w:pStyle w:val="a0"/>
      </w:pPr>
      <w:r>
        <w:t xml:space="preserve">пользователь не может видеть контактные данные другого пользователя до момента формирования </w:t>
      </w:r>
      <w:proofErr w:type="spellStart"/>
      <w:r>
        <w:t>мэтча</w:t>
      </w:r>
      <w:proofErr w:type="spellEnd"/>
      <w:r>
        <w:t>;</w:t>
      </w:r>
    </w:p>
    <w:p w14:paraId="38EBE6F2" w14:textId="77777777" w:rsidR="00926315" w:rsidRDefault="008230DC">
      <w:pPr>
        <w:pStyle w:val="a0"/>
      </w:pPr>
      <w:r>
        <w:t>пользователь может отключить участие своего профиля в поиске, после чего его профиль не включается в списки кандидатов у других пользователей;</w:t>
      </w:r>
    </w:p>
    <w:p w14:paraId="4D07AB4E" w14:textId="77777777" w:rsidR="00926315" w:rsidRDefault="008230DC">
      <w:pPr>
        <w:pStyle w:val="a0"/>
      </w:pPr>
      <w:r>
        <w:t>пользователь может подать жалобу на профиль другого пользователя с указанием причины из предложенного перечня либо в свободной форме;</w:t>
      </w:r>
    </w:p>
    <w:p w14:paraId="3A439D90" w14:textId="77777777" w:rsidR="00926315" w:rsidRDefault="008230DC">
      <w:pPr>
        <w:pStyle w:val="a0"/>
      </w:pPr>
      <w:r>
        <w:t>пользователь может направить обращение в службу поддержки из раздела «Профиль»;</w:t>
      </w:r>
    </w:p>
    <w:p w14:paraId="4F006910" w14:textId="77777777" w:rsidR="00926315" w:rsidRDefault="008230DC">
      <w:pPr>
        <w:pStyle w:val="a0"/>
      </w:pPr>
      <w:r>
        <w:t>пользователь может просматривать, изменять и удалять свои учётные данные и профиль;</w:t>
      </w:r>
    </w:p>
    <w:p w14:paraId="5DCB7D27" w14:textId="77777777" w:rsidR="00926315" w:rsidRDefault="008230DC">
      <w:pPr>
        <w:pStyle w:val="a0"/>
      </w:pPr>
      <w:r>
        <w:t>администратор системы может просматривать очередь поступивших жалоб и открывать содержимое жалобы вместе с профилем, на который она подана, и историей ранее поданных на этот профиль жалоб;</w:t>
      </w:r>
    </w:p>
    <w:p w14:paraId="628D220C" w14:textId="77777777" w:rsidR="00926315" w:rsidRDefault="008230DC">
      <w:pPr>
        <w:pStyle w:val="a0"/>
      </w:pPr>
      <w:r>
        <w:t>администратор системы может временно скрыть профиль из поиска на период проверки и окончательно заблокировать профиль нарушителя;</w:t>
      </w:r>
    </w:p>
    <w:p w14:paraId="10B3C5B4" w14:textId="0D029931" w:rsidR="00926315" w:rsidRDefault="008230DC" w:rsidP="001A19FC">
      <w:pPr>
        <w:pStyle w:val="a0"/>
      </w:pPr>
      <w:r>
        <w:t>администратор системы может просматривать очередь обращений в службу поддержки, отвечать на них, восстанавливать пользователю доступ к профилю и отмечать обращение как решённое.</w:t>
      </w:r>
    </w:p>
    <w:p w14:paraId="5BB43E04" w14:textId="77777777" w:rsidR="00926315" w:rsidRDefault="008230DC">
      <w:pPr>
        <w:pStyle w:val="2"/>
      </w:pPr>
      <w:bookmarkStart w:id="17" w:name="_Toc240984083"/>
      <w:r>
        <w:t>Требования к пользовательскому интерфейсу</w:t>
      </w:r>
      <w:bookmarkEnd w:id="17"/>
    </w:p>
    <w:p w14:paraId="2CBBFF10" w14:textId="77777777" w:rsidR="00926315" w:rsidRDefault="008230DC">
      <w:r>
        <w:t>Данный раздел содержит требования к составу экранов и элементов пользовательского интерфейса веб-приложения «ROOMIE».</w:t>
      </w:r>
    </w:p>
    <w:p w14:paraId="4334D9F6" w14:textId="77777777" w:rsidR="00926315" w:rsidRDefault="008230DC">
      <w:r>
        <w:t>Веб-приложение «ROOMIE» должно иметь экран входа в аккаунт, представленный на рисунке 1. Экран входа в аккаунт должен содержать:</w:t>
      </w:r>
    </w:p>
    <w:p w14:paraId="5D9A8157" w14:textId="77777777" w:rsidR="00926315" w:rsidRDefault="008230DC">
      <w:pPr>
        <w:pStyle w:val="a0"/>
      </w:pPr>
      <w:r>
        <w:t>поле ввода адреса электронной почты – элемент на рисунке под номером 1;</w:t>
      </w:r>
    </w:p>
    <w:p w14:paraId="0B60D1AE" w14:textId="77777777" w:rsidR="00926315" w:rsidRDefault="008230DC">
      <w:pPr>
        <w:pStyle w:val="a0"/>
      </w:pPr>
      <w:r>
        <w:t>кнопку «Запросить код» – элемент на рисунке под номером 2;</w:t>
      </w:r>
    </w:p>
    <w:p w14:paraId="1C58C958" w14:textId="77777777" w:rsidR="00926315" w:rsidRDefault="008230DC">
      <w:pPr>
        <w:pStyle w:val="a0"/>
      </w:pPr>
      <w:r>
        <w:t>поле ввода одноразового кода, направленного на указанный адрес электронной почты, – элемент на рисунке под номером 3;</w:t>
      </w:r>
    </w:p>
    <w:p w14:paraId="1530F33D" w14:textId="77777777" w:rsidR="00926315" w:rsidRDefault="008230DC">
      <w:pPr>
        <w:pStyle w:val="a0"/>
      </w:pPr>
      <w:r>
        <w:t>кнопку «Войти» – элемент на рисунке под номером 4.</w:t>
      </w:r>
    </w:p>
    <w:p w14:paraId="11F01C77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0091AD1" wp14:editId="785663C4">
            <wp:extent cx="5600000" cy="3538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3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C8A3" w14:textId="77777777" w:rsidR="00926315" w:rsidRDefault="008230DC">
      <w:pPr>
        <w:pStyle w:val="a9"/>
      </w:pPr>
      <w:r>
        <w:t>Рисунок 1 – Макет экрана входа в аккаунт</w:t>
      </w:r>
    </w:p>
    <w:p w14:paraId="3E9DF307" w14:textId="77777777" w:rsidR="00926315" w:rsidRDefault="008230DC">
      <w:r>
        <w:t>Если учётной записи с указанным адресом электронной почты ранее не существовало, система должна по нажатию кнопки «Войти» создать пустой профиль и открыть экран редактирования профиля, представленный на рисунке 8, для его заполнения.</w:t>
      </w:r>
    </w:p>
    <w:p w14:paraId="4C8116E7" w14:textId="77777777" w:rsidR="00926315" w:rsidRDefault="008230DC">
      <w:r>
        <w:t>Веб-приложение «ROOMIE» должно иметь главный экран поиска, представленный на рисунке 2. Главный экран поиска должен содержать:</w:t>
      </w:r>
    </w:p>
    <w:p w14:paraId="0F588113" w14:textId="77777777" w:rsidR="00926315" w:rsidRDefault="008230DC">
      <w:pPr>
        <w:pStyle w:val="a0"/>
      </w:pPr>
      <w:r>
        <w:t>наименование сервиса – элемент на рисунке под номером 1;</w:t>
      </w:r>
    </w:p>
    <w:p w14:paraId="515C719F" w14:textId="77777777" w:rsidR="00926315" w:rsidRDefault="008230DC">
      <w:pPr>
        <w:pStyle w:val="a0"/>
      </w:pPr>
      <w:r>
        <w:t>вкладку «Поиск» – элемент на рисунке под номером 2;</w:t>
      </w:r>
    </w:p>
    <w:p w14:paraId="627FB1AF" w14:textId="77777777" w:rsidR="00926315" w:rsidRDefault="008230DC">
      <w:pPr>
        <w:pStyle w:val="a0"/>
      </w:pPr>
      <w:r>
        <w:t>вкладку «Лайки» – элемент на рисунке под номером 3;</w:t>
      </w:r>
    </w:p>
    <w:p w14:paraId="57D06701" w14:textId="77777777" w:rsidR="00926315" w:rsidRDefault="008230DC">
      <w:pPr>
        <w:pStyle w:val="a0"/>
      </w:pPr>
      <w:r>
        <w:t>вкладку «</w:t>
      </w:r>
      <w:proofErr w:type="spellStart"/>
      <w:r>
        <w:t>Мэтчи</w:t>
      </w:r>
      <w:proofErr w:type="spellEnd"/>
      <w:r>
        <w:t>» – элемент на рисунке под номером 4;</w:t>
      </w:r>
    </w:p>
    <w:p w14:paraId="710C88CC" w14:textId="77777777" w:rsidR="00926315" w:rsidRDefault="008230DC">
      <w:pPr>
        <w:pStyle w:val="a0"/>
      </w:pPr>
      <w:r>
        <w:t>панель фильтров с полями выбора города и района поиска и переключателями фильтров подбора – элемент на рисунке под номером 5;</w:t>
      </w:r>
    </w:p>
    <w:p w14:paraId="08E8E87C" w14:textId="77777777" w:rsidR="00926315" w:rsidRDefault="008230DC">
      <w:pPr>
        <w:pStyle w:val="a0"/>
      </w:pPr>
      <w:r>
        <w:t>кнопку «Поиск» – элемент на рисунке под номером 6;</w:t>
      </w:r>
    </w:p>
    <w:p w14:paraId="6A2B7F96" w14:textId="77777777" w:rsidR="00926315" w:rsidRDefault="008230DC">
      <w:pPr>
        <w:pStyle w:val="a0"/>
      </w:pPr>
      <w:r>
        <w:t>карточки кандидатов – элементы на рисунке под номерами 7 и 8;</w:t>
      </w:r>
    </w:p>
    <w:p w14:paraId="21CA9395" w14:textId="77777777" w:rsidR="00926315" w:rsidRDefault="008230DC">
      <w:pPr>
        <w:pStyle w:val="a0"/>
      </w:pPr>
      <w:r>
        <w:t>фотографию кандидата – элемент на рисунке под номером 9;</w:t>
      </w:r>
    </w:p>
    <w:p w14:paraId="738C78CB" w14:textId="77777777" w:rsidR="00926315" w:rsidRDefault="008230DC">
      <w:pPr>
        <w:pStyle w:val="a0"/>
      </w:pPr>
      <w:r>
        <w:t>кнопку перехода в профиль кандидата – элемент на рисунке под номером 10;</w:t>
      </w:r>
    </w:p>
    <w:p w14:paraId="6F02F064" w14:textId="77777777" w:rsidR="00926315" w:rsidRDefault="008230DC">
      <w:pPr>
        <w:pStyle w:val="a0"/>
      </w:pPr>
      <w:r>
        <w:t>кнопку «Лайк» – элемент на рисунке под номером 11;</w:t>
      </w:r>
    </w:p>
    <w:p w14:paraId="5ECD14DA" w14:textId="77777777" w:rsidR="00926315" w:rsidRDefault="008230DC">
      <w:pPr>
        <w:pStyle w:val="a0"/>
      </w:pPr>
      <w:r>
        <w:t>кнопку перехода в профиль пользователя – элемент на рисунке под номером 12.</w:t>
      </w:r>
    </w:p>
    <w:p w14:paraId="7CA5D804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3E5DFA" wp14:editId="64A8062D">
            <wp:extent cx="5600000" cy="3621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615" w14:textId="77777777" w:rsidR="00926315" w:rsidRDefault="008230DC">
      <w:pPr>
        <w:pStyle w:val="a9"/>
      </w:pPr>
      <w:r>
        <w:t>Рисунок 2 – Макет главного экрана поиска</w:t>
      </w:r>
    </w:p>
    <w:p w14:paraId="6B24C438" w14:textId="77777777" w:rsidR="00926315" w:rsidRDefault="008230DC">
      <w:r>
        <w:t>Веб-приложение «ROOMIE» должно иметь экран профиля кандидата, представленный на рисунке 3. Экран профиля кандидата должен содержать:</w:t>
      </w:r>
    </w:p>
    <w:p w14:paraId="7C889911" w14:textId="77777777" w:rsidR="00926315" w:rsidRDefault="008230DC">
      <w:pPr>
        <w:pStyle w:val="a0"/>
      </w:pPr>
      <w:r>
        <w:t>фотографию кандидата – элемент на рисунке под номером 1;</w:t>
      </w:r>
    </w:p>
    <w:p w14:paraId="1F652F2B" w14:textId="77777777" w:rsidR="00926315" w:rsidRDefault="008230DC">
      <w:pPr>
        <w:pStyle w:val="a0"/>
      </w:pPr>
      <w:r>
        <w:t>описание кандидата о себе и указанные им фильтры подбора – элемент на рисунке под номером 2;</w:t>
      </w:r>
    </w:p>
    <w:p w14:paraId="07CF4031" w14:textId="77777777" w:rsidR="00926315" w:rsidRDefault="008230DC">
      <w:pPr>
        <w:pStyle w:val="a0"/>
      </w:pPr>
      <w:r>
        <w:t>кнопку «Лайк» – элемент на рисунке под номером 3;</w:t>
      </w:r>
    </w:p>
    <w:p w14:paraId="34DE5ACA" w14:textId="77777777" w:rsidR="00926315" w:rsidRDefault="008230DC">
      <w:pPr>
        <w:pStyle w:val="a0"/>
      </w:pPr>
      <w:r>
        <w:t>кнопку «Пожаловаться» – элемент на рисунке под номером 4.</w:t>
      </w:r>
    </w:p>
    <w:p w14:paraId="514DB9B2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01DBB2" wp14:editId="6B55EBFE">
            <wp:extent cx="5600000" cy="3082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08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B1FD" w14:textId="77777777" w:rsidR="00926315" w:rsidRDefault="008230DC">
      <w:pPr>
        <w:pStyle w:val="a9"/>
      </w:pPr>
      <w:r>
        <w:t>Рисунок 3 – Макет экрана профиля кандидата</w:t>
      </w:r>
    </w:p>
    <w:p w14:paraId="138E05F6" w14:textId="77777777" w:rsidR="00926315" w:rsidRDefault="008230DC">
      <w:r>
        <w:t xml:space="preserve">Контактные данные кандидата на экране профиля кандидата не отображаются до момента формирования </w:t>
      </w:r>
      <w:proofErr w:type="spellStart"/>
      <w:r>
        <w:t>мэтча</w:t>
      </w:r>
      <w:proofErr w:type="spellEnd"/>
      <w:r>
        <w:t>.</w:t>
      </w:r>
    </w:p>
    <w:p w14:paraId="4A877A0B" w14:textId="77777777" w:rsidR="00926315" w:rsidRDefault="008230DC">
      <w:r>
        <w:t>Веб-приложение «ROOMIE» должно иметь окно подачи жалобы на профиль, представленное на рисунке 4. Окно подачи жалобы должно содержать:</w:t>
      </w:r>
    </w:p>
    <w:p w14:paraId="4A61E35E" w14:textId="77777777" w:rsidR="00926315" w:rsidRDefault="008230DC">
      <w:pPr>
        <w:pStyle w:val="a0"/>
      </w:pPr>
      <w:r>
        <w:t>варианты причин жалобы – элементы на рисунке под номерами 1, 2, 3 и 4;</w:t>
      </w:r>
    </w:p>
    <w:p w14:paraId="285C7227" w14:textId="77777777" w:rsidR="00926315" w:rsidRDefault="008230DC">
      <w:pPr>
        <w:pStyle w:val="a0"/>
      </w:pPr>
      <w:r>
        <w:t>поле «Другое» для описания причины жалобы в свободной форме – элемент на рисунке под номером 5;</w:t>
      </w:r>
    </w:p>
    <w:p w14:paraId="7D94164F" w14:textId="77777777" w:rsidR="00926315" w:rsidRDefault="008230DC">
      <w:pPr>
        <w:pStyle w:val="a0"/>
      </w:pPr>
      <w:r>
        <w:t>кнопку «Отправить» – элемент на рисунке под номером 6.</w:t>
      </w:r>
    </w:p>
    <w:p w14:paraId="3528D43A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A4B4F2E" wp14:editId="162984BC">
            <wp:extent cx="4000000" cy="35684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56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94E6" w14:textId="77777777" w:rsidR="00926315" w:rsidRDefault="008230DC">
      <w:pPr>
        <w:pStyle w:val="a9"/>
      </w:pPr>
      <w:r>
        <w:t>Рисунок 4 – Макет окна подачи жалобы на профиль</w:t>
      </w:r>
    </w:p>
    <w:p w14:paraId="32F747F9" w14:textId="77777777" w:rsidR="00926315" w:rsidRDefault="008230DC">
      <w:r>
        <w:t>Веб-приложение «ROOMIE» должно иметь вкладку «Лайки», представленную на рисунке 5. Вкладка «Лайки» должна содержать:</w:t>
      </w:r>
    </w:p>
    <w:p w14:paraId="5390DE38" w14:textId="77777777" w:rsidR="00926315" w:rsidRDefault="008230DC">
      <w:pPr>
        <w:pStyle w:val="a0"/>
      </w:pPr>
      <w:r>
        <w:t>карточки пользователей, поставивших лайк, – элементы на рисунке под номерами 1 и 2;</w:t>
      </w:r>
    </w:p>
    <w:p w14:paraId="77A9DE1C" w14:textId="77777777" w:rsidR="00926315" w:rsidRDefault="008230DC">
      <w:pPr>
        <w:pStyle w:val="a0"/>
      </w:pPr>
      <w:r>
        <w:t>имя и фамилию пользователя, поставившего лайк, – элемент на рисунке под номером 3;</w:t>
      </w:r>
    </w:p>
    <w:p w14:paraId="4ABADB39" w14:textId="77777777" w:rsidR="00926315" w:rsidRDefault="008230DC">
      <w:pPr>
        <w:pStyle w:val="a0"/>
      </w:pPr>
      <w:r>
        <w:t>указанные им фильтры подбора – элемент на рисунке под номером 4;</w:t>
      </w:r>
    </w:p>
    <w:p w14:paraId="7D78E7B4" w14:textId="77777777" w:rsidR="00926315" w:rsidRDefault="008230DC">
      <w:pPr>
        <w:pStyle w:val="a0"/>
      </w:pPr>
      <w:r>
        <w:t>кнопку «Взаимно» – элемент на рисунке под номером 5;</w:t>
      </w:r>
    </w:p>
    <w:p w14:paraId="225DE7F8" w14:textId="77777777" w:rsidR="00926315" w:rsidRDefault="008230DC">
      <w:pPr>
        <w:pStyle w:val="a0"/>
      </w:pPr>
      <w:r>
        <w:t>кнопку «Отказать» – элемент на рисунке под номером 6;</w:t>
      </w:r>
    </w:p>
    <w:p w14:paraId="0798C713" w14:textId="77777777" w:rsidR="00926315" w:rsidRDefault="008230DC">
      <w:pPr>
        <w:pStyle w:val="a0"/>
      </w:pPr>
      <w:r>
        <w:t>кнопку перехода в профиль пользователя, поставившего лайк, – элемент на рисунке под номером 7.</w:t>
      </w:r>
    </w:p>
    <w:p w14:paraId="0B19DD4D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D5DEC9" wp14:editId="14D0B198">
            <wp:extent cx="5600000" cy="3088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0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8BB1" w14:textId="77777777" w:rsidR="00926315" w:rsidRDefault="008230DC">
      <w:pPr>
        <w:pStyle w:val="a9"/>
      </w:pPr>
      <w:r>
        <w:t>Рисунок 5 – Макет вкладки «Лайки»</w:t>
      </w:r>
    </w:p>
    <w:p w14:paraId="3F3AF266" w14:textId="77777777" w:rsidR="00926315" w:rsidRDefault="008230DC">
      <w:r>
        <w:t>Веб-приложение «ROOMIE» должно иметь вкладку «</w:t>
      </w:r>
      <w:proofErr w:type="spellStart"/>
      <w:r>
        <w:t>Мэтчи</w:t>
      </w:r>
      <w:proofErr w:type="spellEnd"/>
      <w:r>
        <w:t>», представленную на рисунке 6. Вкладка «</w:t>
      </w:r>
      <w:proofErr w:type="spellStart"/>
      <w:r>
        <w:t>Мэтчи</w:t>
      </w:r>
      <w:proofErr w:type="spellEnd"/>
      <w:r>
        <w:t>» должна содержать:</w:t>
      </w:r>
    </w:p>
    <w:p w14:paraId="5371F883" w14:textId="77777777" w:rsidR="00926315" w:rsidRDefault="008230DC">
      <w:pPr>
        <w:pStyle w:val="a0"/>
      </w:pPr>
      <w:r>
        <w:t>карточки пользователей, с которыми состоялся взаимный лайк, – элементы на рисунке под номерами 1 и 2;</w:t>
      </w:r>
    </w:p>
    <w:p w14:paraId="5657A20A" w14:textId="77777777" w:rsidR="00926315" w:rsidRDefault="008230DC">
      <w:pPr>
        <w:pStyle w:val="a0"/>
      </w:pPr>
      <w:r>
        <w:t>имя и фамилию пользователя – элемент на рисунке под номером 3;</w:t>
      </w:r>
    </w:p>
    <w:p w14:paraId="7AF03B69" w14:textId="77777777" w:rsidR="00926315" w:rsidRDefault="008230DC">
      <w:pPr>
        <w:pStyle w:val="a0"/>
      </w:pPr>
      <w:r>
        <w:t xml:space="preserve">контактные данные пользователя, отображаемые только в данной вкладке и только после формирования </w:t>
      </w:r>
      <w:proofErr w:type="spellStart"/>
      <w:r>
        <w:t>мэтча</w:t>
      </w:r>
      <w:proofErr w:type="spellEnd"/>
      <w:r>
        <w:t>, – элемент на рисунке под номером 4.</w:t>
      </w:r>
    </w:p>
    <w:p w14:paraId="6D242CEB" w14:textId="77777777" w:rsidR="00926315" w:rsidRDefault="008230DC">
      <w:pPr>
        <w:ind w:firstLine="0"/>
        <w:jc w:val="center"/>
      </w:pPr>
      <w:r>
        <w:rPr>
          <w:noProof/>
        </w:rPr>
        <w:drawing>
          <wp:inline distT="0" distB="0" distL="0" distR="0" wp14:anchorId="2539CF44" wp14:editId="35D11C46">
            <wp:extent cx="5600000" cy="30495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0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44A" w14:textId="77777777" w:rsidR="00926315" w:rsidRDefault="008230DC">
      <w:pPr>
        <w:pStyle w:val="a9"/>
      </w:pPr>
      <w:r>
        <w:lastRenderedPageBreak/>
        <w:t>Рисунок 6 – Макет вкладки «</w:t>
      </w:r>
      <w:proofErr w:type="spellStart"/>
      <w:r>
        <w:t>Мэтчи</w:t>
      </w:r>
      <w:proofErr w:type="spellEnd"/>
      <w:r>
        <w:t>»</w:t>
      </w:r>
    </w:p>
    <w:p w14:paraId="5B68FA88" w14:textId="77777777" w:rsidR="00926315" w:rsidRDefault="008230DC">
      <w:r>
        <w:t>Веб-приложение «ROOMIE» должно иметь раздел «Профиль», представленный на рисунке 7. Раздел «Профиль» должен содержать:</w:t>
      </w:r>
    </w:p>
    <w:p w14:paraId="65601077" w14:textId="77777777" w:rsidR="00926315" w:rsidRDefault="008230DC">
      <w:pPr>
        <w:pStyle w:val="a0"/>
      </w:pPr>
      <w:r>
        <w:t>фотографию пользователя – элемент на рисунке под номером 1;</w:t>
      </w:r>
    </w:p>
    <w:p w14:paraId="31649600" w14:textId="77777777" w:rsidR="00926315" w:rsidRDefault="008230DC">
      <w:pPr>
        <w:pStyle w:val="a0"/>
      </w:pPr>
      <w:r>
        <w:t>данные профиля пользователя – элемент на рисунке под номером 2;</w:t>
      </w:r>
    </w:p>
    <w:p w14:paraId="7ADB3FA2" w14:textId="77777777" w:rsidR="00926315" w:rsidRDefault="008230DC">
      <w:pPr>
        <w:pStyle w:val="a0"/>
      </w:pPr>
      <w:r>
        <w:t>кнопку обращения в службу поддержки – элемент на рисунке под номером 3;</w:t>
      </w:r>
    </w:p>
    <w:p w14:paraId="48252E8D" w14:textId="77777777" w:rsidR="00926315" w:rsidRDefault="008230DC">
      <w:pPr>
        <w:pStyle w:val="a0"/>
      </w:pPr>
      <w:r>
        <w:t>кнопку «Редактировать» – элемент на рисунке под номером 4;</w:t>
      </w:r>
    </w:p>
    <w:p w14:paraId="5577A512" w14:textId="77777777" w:rsidR="00926315" w:rsidRDefault="008230DC">
      <w:pPr>
        <w:pStyle w:val="a0"/>
      </w:pPr>
      <w:r>
        <w:t>кнопку «Выйти» – элемент на рисунке под номером 5.</w:t>
      </w:r>
    </w:p>
    <w:p w14:paraId="6A04992D" w14:textId="77777777" w:rsidR="00926315" w:rsidRDefault="008230DC">
      <w:pPr>
        <w:ind w:firstLine="0"/>
        <w:jc w:val="center"/>
      </w:pPr>
      <w:r>
        <w:rPr>
          <w:noProof/>
        </w:rPr>
        <w:drawing>
          <wp:inline distT="0" distB="0" distL="0" distR="0" wp14:anchorId="32368897" wp14:editId="7122D68E">
            <wp:extent cx="5600000" cy="31348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1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33EE" w14:textId="77777777" w:rsidR="00926315" w:rsidRDefault="008230DC">
      <w:pPr>
        <w:pStyle w:val="a9"/>
      </w:pPr>
      <w:r>
        <w:t>Рисунок 7 – Макет раздела «Профиль»</w:t>
      </w:r>
    </w:p>
    <w:p w14:paraId="24561079" w14:textId="77777777" w:rsidR="00926315" w:rsidRDefault="008230DC">
      <w:r>
        <w:t>Веб-приложение «ROOMIE» должно иметь экран редактирования профиля, представленный на рисунке 8. Экран редактирования профиля должен содержать:</w:t>
      </w:r>
    </w:p>
    <w:p w14:paraId="14C2B1B9" w14:textId="77777777" w:rsidR="00926315" w:rsidRDefault="008230DC">
      <w:pPr>
        <w:pStyle w:val="a0"/>
      </w:pPr>
      <w:r>
        <w:t>фотографию пользователя с возможностью её замены – элемент на рисунке под номером 1;</w:t>
      </w:r>
    </w:p>
    <w:p w14:paraId="0C28CFCA" w14:textId="77777777" w:rsidR="00926315" w:rsidRDefault="008230DC">
      <w:pPr>
        <w:pStyle w:val="a0"/>
      </w:pPr>
      <w:r>
        <w:t>поля ввода данных профиля: отображаемого имени, возраста, описания о себе, контактных данных, города и района поиска и фильтров подбора – элемент на рисунке под номером 2;</w:t>
      </w:r>
    </w:p>
    <w:p w14:paraId="14B83A19" w14:textId="77777777" w:rsidR="00926315" w:rsidRDefault="008230DC">
      <w:pPr>
        <w:pStyle w:val="a0"/>
      </w:pPr>
      <w:r>
        <w:t>переключатель «Отключить поиск», исключающий профиль из списков кандидатов у других пользователей, – элемент на рисунке под номером 3;</w:t>
      </w:r>
    </w:p>
    <w:p w14:paraId="7A999005" w14:textId="77777777" w:rsidR="00926315" w:rsidRDefault="008230DC">
      <w:pPr>
        <w:pStyle w:val="a0"/>
      </w:pPr>
      <w:r>
        <w:lastRenderedPageBreak/>
        <w:t>кнопку «Сохранить» – элемент на рисунке под номером 4.</w:t>
      </w:r>
    </w:p>
    <w:p w14:paraId="7036FFD5" w14:textId="77777777" w:rsidR="00926315" w:rsidRDefault="008230DC">
      <w:pPr>
        <w:ind w:firstLine="0"/>
        <w:jc w:val="center"/>
      </w:pPr>
      <w:r>
        <w:rPr>
          <w:noProof/>
        </w:rPr>
        <w:drawing>
          <wp:inline distT="0" distB="0" distL="0" distR="0" wp14:anchorId="608DED49" wp14:editId="3FD4F258">
            <wp:extent cx="5600000" cy="3062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0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7D80" w14:textId="77777777" w:rsidR="00926315" w:rsidRDefault="008230DC">
      <w:pPr>
        <w:pStyle w:val="a9"/>
      </w:pPr>
      <w:r>
        <w:t>Рисунок 8 – Макет экрана редактирования профиля</w:t>
      </w:r>
    </w:p>
    <w:p w14:paraId="1938595D" w14:textId="77777777" w:rsidR="00926315" w:rsidRDefault="008230DC">
      <w:r>
        <w:t>Веб-приложение «ROOMIE» должно иметь панель администратора, доступную пользователю с ролью администратора системы. Панель администратора должна иметь раздел «Жалобы», представленный на рисунке 9. Раздел «Жалобы» должен содержать:</w:t>
      </w:r>
    </w:p>
    <w:p w14:paraId="21C911AA" w14:textId="5686D9B0" w:rsidR="00926315" w:rsidRDefault="0029028A">
      <w:pPr>
        <w:pStyle w:val="a0"/>
      </w:pPr>
      <w:r>
        <w:t xml:space="preserve">название сайта </w:t>
      </w:r>
      <w:r w:rsidR="008230DC">
        <w:t>– элемент на рисунке под номером 1;</w:t>
      </w:r>
    </w:p>
    <w:p w14:paraId="39B7682C" w14:textId="77777777" w:rsidR="00926315" w:rsidRDefault="008230DC">
      <w:pPr>
        <w:pStyle w:val="a0"/>
      </w:pPr>
      <w:r>
        <w:t>вкладку «Жалобы» – элемент на рисунке под номером 2;</w:t>
      </w:r>
    </w:p>
    <w:p w14:paraId="4C24296A" w14:textId="77777777" w:rsidR="00926315" w:rsidRDefault="008230DC">
      <w:pPr>
        <w:pStyle w:val="a0"/>
      </w:pPr>
      <w:r>
        <w:t>вкладку «Обращения» – элемент на рисунке под номером 3;</w:t>
      </w:r>
    </w:p>
    <w:p w14:paraId="5AAF9850" w14:textId="122260CE" w:rsidR="00926315" w:rsidRDefault="008230DC">
      <w:pPr>
        <w:pStyle w:val="a0"/>
      </w:pPr>
      <w:r>
        <w:t xml:space="preserve">учётную запись администратора системы – элемент на рисунке под номером </w:t>
      </w:r>
      <w:r w:rsidR="006F245B">
        <w:t>4</w:t>
      </w:r>
      <w:r>
        <w:t>;</w:t>
      </w:r>
    </w:p>
    <w:p w14:paraId="1D732B27" w14:textId="608D8641" w:rsidR="00926315" w:rsidRDefault="008230DC">
      <w:pPr>
        <w:pStyle w:val="a0"/>
      </w:pPr>
      <w:r>
        <w:t xml:space="preserve">фильтр списка жалоб по состоянию их обработки – элемент на рисунке под номером </w:t>
      </w:r>
      <w:r w:rsidR="006F245B">
        <w:t>5</w:t>
      </w:r>
      <w:r>
        <w:t>;</w:t>
      </w:r>
    </w:p>
    <w:p w14:paraId="664B34D5" w14:textId="333EED27" w:rsidR="00926315" w:rsidRDefault="008230DC">
      <w:pPr>
        <w:pStyle w:val="a0"/>
      </w:pPr>
      <w:r>
        <w:t xml:space="preserve">поле поиска по профилю, на который подана жалоба, – элемент на рисунке под номером </w:t>
      </w:r>
      <w:r w:rsidR="006F245B">
        <w:t>6</w:t>
      </w:r>
      <w:r>
        <w:t>;</w:t>
      </w:r>
    </w:p>
    <w:p w14:paraId="6E36BC06" w14:textId="4D9448B8" w:rsidR="00926315" w:rsidRDefault="008230DC">
      <w:pPr>
        <w:pStyle w:val="a0"/>
      </w:pPr>
      <w:r>
        <w:t>карточку жалобы – элемент</w:t>
      </w:r>
      <w:r w:rsidR="0029541D">
        <w:t>ы</w:t>
      </w:r>
      <w:r>
        <w:t xml:space="preserve"> на рисунке под номером </w:t>
      </w:r>
      <w:r w:rsidR="006F245B">
        <w:t>7-8</w:t>
      </w:r>
      <w:r>
        <w:t>;</w:t>
      </w:r>
    </w:p>
    <w:p w14:paraId="44D81A8E" w14:textId="6F9F24D6" w:rsidR="00926315" w:rsidRDefault="008230DC">
      <w:pPr>
        <w:pStyle w:val="a0"/>
      </w:pPr>
      <w:r>
        <w:t xml:space="preserve">имя и фамилию пользователя, на профиль которого подана жалоба, – элемент на рисунке под номером </w:t>
      </w:r>
      <w:r w:rsidR="006F245B">
        <w:t>9</w:t>
      </w:r>
      <w:r>
        <w:t>;</w:t>
      </w:r>
    </w:p>
    <w:p w14:paraId="317F947A" w14:textId="2719780C" w:rsidR="00926315" w:rsidRDefault="008230DC">
      <w:pPr>
        <w:pStyle w:val="a0"/>
      </w:pPr>
      <w:r>
        <w:t>причину жалобы – элемент на рисунке под номером 1</w:t>
      </w:r>
      <w:r w:rsidR="006F245B">
        <w:t>0</w:t>
      </w:r>
      <w:r>
        <w:t>;</w:t>
      </w:r>
    </w:p>
    <w:p w14:paraId="066FCC76" w14:textId="205DC7CA" w:rsidR="00926315" w:rsidRDefault="008230DC">
      <w:pPr>
        <w:pStyle w:val="a0"/>
      </w:pPr>
      <w:r>
        <w:t>дату и время поступления жалобы – элемент на рисунке под номером 1</w:t>
      </w:r>
      <w:r w:rsidR="008B7D9B">
        <w:t>1</w:t>
      </w:r>
      <w:r>
        <w:t>;</w:t>
      </w:r>
    </w:p>
    <w:p w14:paraId="0A0390EE" w14:textId="7DC66B4F" w:rsidR="00926315" w:rsidRDefault="008230DC">
      <w:pPr>
        <w:pStyle w:val="a0"/>
      </w:pPr>
      <w:r>
        <w:t>кнопку «Открыть» – элемент на рисунке под номером 1</w:t>
      </w:r>
      <w:r w:rsidR="008B7D9B">
        <w:t>2</w:t>
      </w:r>
      <w:r w:rsidR="0029028A">
        <w:t>.</w:t>
      </w:r>
    </w:p>
    <w:p w14:paraId="16B84CDB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61F83A" wp14:editId="03DCB535">
            <wp:extent cx="5600000" cy="3507692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50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259B" w14:textId="77777777" w:rsidR="00926315" w:rsidRDefault="008230DC">
      <w:pPr>
        <w:pStyle w:val="a9"/>
      </w:pPr>
      <w:r>
        <w:t>Рисунок 9 – Макет раздела «Жалобы» панели администратора</w:t>
      </w:r>
    </w:p>
    <w:p w14:paraId="0E415D46" w14:textId="2D3DC510" w:rsidR="00926315" w:rsidRDefault="008230DC" w:rsidP="0029541D">
      <w:r>
        <w:t>Панель администратора должна иметь экран карточки жалобы, представленный на рисунке 10. Экран карточки жалобы должен содержать:</w:t>
      </w:r>
    </w:p>
    <w:p w14:paraId="5B6E17A1" w14:textId="084FF893" w:rsidR="00926315" w:rsidRDefault="008230DC">
      <w:pPr>
        <w:pStyle w:val="a0"/>
      </w:pPr>
      <w:r>
        <w:t xml:space="preserve">фотографию профиля, на который подана жалоба, – элемент на рисунке под номером </w:t>
      </w:r>
      <w:r w:rsidR="008B7D9B">
        <w:t>1</w:t>
      </w:r>
      <w:r>
        <w:t>;</w:t>
      </w:r>
    </w:p>
    <w:p w14:paraId="298D5B8C" w14:textId="35612966" w:rsidR="00926315" w:rsidRDefault="008230DC">
      <w:pPr>
        <w:pStyle w:val="a0"/>
      </w:pPr>
      <w:r>
        <w:t xml:space="preserve">данные профиля: отображаемое имя, возраст, город, район и указанные фильтры подбора – элемент на рисунке под номером </w:t>
      </w:r>
      <w:r w:rsidR="008B7D9B">
        <w:t>2</w:t>
      </w:r>
      <w:r>
        <w:t>;</w:t>
      </w:r>
    </w:p>
    <w:p w14:paraId="2EFDDE74" w14:textId="58B1DF86" w:rsidR="00926315" w:rsidRDefault="008230DC">
      <w:pPr>
        <w:pStyle w:val="a0"/>
      </w:pPr>
      <w:r>
        <w:t>содержимое жалобы с указанной причиной</w:t>
      </w:r>
      <w:r w:rsidR="0029541D">
        <w:t xml:space="preserve"> </w:t>
      </w:r>
      <w:r>
        <w:t xml:space="preserve">– элемент на рисунке под номером </w:t>
      </w:r>
      <w:r w:rsidR="008B7D9B">
        <w:t>3</w:t>
      </w:r>
      <w:r>
        <w:t>;</w:t>
      </w:r>
    </w:p>
    <w:p w14:paraId="5C4BE4C0" w14:textId="69CFA9BD" w:rsidR="00926315" w:rsidRDefault="008230DC">
      <w:pPr>
        <w:pStyle w:val="a0"/>
      </w:pPr>
      <w:r>
        <w:t xml:space="preserve">историю ранее поданных на этот профиль жалоб – элемент на рисунке под номером </w:t>
      </w:r>
      <w:r w:rsidR="008B7D9B">
        <w:t>4</w:t>
      </w:r>
      <w:r>
        <w:t>;</w:t>
      </w:r>
    </w:p>
    <w:p w14:paraId="66938711" w14:textId="287FA189" w:rsidR="00926315" w:rsidRDefault="008230DC">
      <w:pPr>
        <w:pStyle w:val="a0"/>
      </w:pPr>
      <w:r>
        <w:t xml:space="preserve">кнопку «Скрыть из поиска» – элемент на рисунке под номером </w:t>
      </w:r>
      <w:r w:rsidR="008B7D9B">
        <w:t>5</w:t>
      </w:r>
      <w:r>
        <w:t>;</w:t>
      </w:r>
    </w:p>
    <w:p w14:paraId="44B197E7" w14:textId="5B7F3000" w:rsidR="00926315" w:rsidRDefault="008230DC">
      <w:pPr>
        <w:pStyle w:val="a0"/>
      </w:pPr>
      <w:r>
        <w:t xml:space="preserve">кнопку «Заблокировать профиль» – элемент на рисунке под номером </w:t>
      </w:r>
      <w:r w:rsidR="008B7D9B">
        <w:t>6</w:t>
      </w:r>
      <w:r>
        <w:t>;</w:t>
      </w:r>
    </w:p>
    <w:p w14:paraId="6C1D5501" w14:textId="7376ADE9" w:rsidR="00926315" w:rsidRDefault="008230DC">
      <w:pPr>
        <w:pStyle w:val="a0"/>
      </w:pPr>
      <w:r>
        <w:t xml:space="preserve">кнопку «Отклонить жалобу» – элемент на рисунке под номером </w:t>
      </w:r>
      <w:r w:rsidR="008B7D9B">
        <w:t>7</w:t>
      </w:r>
      <w:r>
        <w:t>.</w:t>
      </w:r>
    </w:p>
    <w:p w14:paraId="3C52EA45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6834F4" wp14:editId="17072F41">
            <wp:extent cx="5563451" cy="3515555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451" cy="35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29EA" w14:textId="77777777" w:rsidR="00926315" w:rsidRDefault="008230DC">
      <w:pPr>
        <w:pStyle w:val="a9"/>
      </w:pPr>
      <w:r>
        <w:t>Рисунок 10 – Макет экрана карточки жалобы</w:t>
      </w:r>
    </w:p>
    <w:p w14:paraId="0C3ECF7A" w14:textId="77777777" w:rsidR="00926315" w:rsidRDefault="008230DC">
      <w:r>
        <w:t>Панель администратора должна иметь раздел «Обращения», представленный на рисунке 11. Раздел «Обращения» должен содержать:</w:t>
      </w:r>
    </w:p>
    <w:p w14:paraId="03B81918" w14:textId="3C09245F" w:rsidR="00926315" w:rsidRDefault="008230DC">
      <w:pPr>
        <w:pStyle w:val="a0"/>
      </w:pPr>
      <w:r>
        <w:t xml:space="preserve">фильтр списка обращений по состоянию их обработки – элемент на рисунке под номером </w:t>
      </w:r>
      <w:r w:rsidR="008B7D9B">
        <w:t>1</w:t>
      </w:r>
      <w:r>
        <w:t>;</w:t>
      </w:r>
    </w:p>
    <w:p w14:paraId="48A74E3D" w14:textId="360266DF" w:rsidR="00926315" w:rsidRDefault="008230DC">
      <w:pPr>
        <w:pStyle w:val="a0"/>
      </w:pPr>
      <w:r>
        <w:t>поле поиска по обращениям</w:t>
      </w:r>
      <w:r w:rsidR="004C5F0F">
        <w:t xml:space="preserve"> </w:t>
      </w:r>
      <w:r>
        <w:t xml:space="preserve">– элемент на рисунке под номером </w:t>
      </w:r>
      <w:r w:rsidR="008B7D9B">
        <w:t>2</w:t>
      </w:r>
      <w:r>
        <w:t>;</w:t>
      </w:r>
    </w:p>
    <w:p w14:paraId="55714D8E" w14:textId="7841788D" w:rsidR="00926315" w:rsidRDefault="008230DC">
      <w:pPr>
        <w:pStyle w:val="a0"/>
      </w:pPr>
      <w:r>
        <w:t>карточку обращения – элемент</w:t>
      </w:r>
      <w:r w:rsidR="004C5F0F">
        <w:t>ы</w:t>
      </w:r>
      <w:r>
        <w:t xml:space="preserve"> на рисунке под номером </w:t>
      </w:r>
      <w:r w:rsidR="008B7D9B">
        <w:t>3-4</w:t>
      </w:r>
      <w:r>
        <w:t>;</w:t>
      </w:r>
    </w:p>
    <w:p w14:paraId="76B920CA" w14:textId="23DAFA12" w:rsidR="00926315" w:rsidRDefault="008230DC">
      <w:pPr>
        <w:pStyle w:val="a0"/>
      </w:pPr>
      <w:r>
        <w:t xml:space="preserve">отображаемое имя и адрес электронной почты пользователя, направившего обращение, – элемент на рисунке под номером </w:t>
      </w:r>
      <w:r w:rsidR="008B7D9B">
        <w:t>5</w:t>
      </w:r>
      <w:r>
        <w:t>;</w:t>
      </w:r>
    </w:p>
    <w:p w14:paraId="372BEE47" w14:textId="11E6682B" w:rsidR="00926315" w:rsidRDefault="008230DC">
      <w:pPr>
        <w:pStyle w:val="a0"/>
      </w:pPr>
      <w:r>
        <w:t xml:space="preserve">тему обращения – элемент на рисунке под номером </w:t>
      </w:r>
      <w:r w:rsidR="008B7D9B">
        <w:t>6</w:t>
      </w:r>
      <w:r>
        <w:t>;</w:t>
      </w:r>
    </w:p>
    <w:p w14:paraId="2B60EE3D" w14:textId="0FE51C6B" w:rsidR="00926315" w:rsidRDefault="008230DC">
      <w:pPr>
        <w:pStyle w:val="a0"/>
      </w:pPr>
      <w:r>
        <w:t xml:space="preserve">дату и время поступления обращения – элемент на рисунке под номером </w:t>
      </w:r>
      <w:r w:rsidR="00CF4888">
        <w:t>7</w:t>
      </w:r>
      <w:r>
        <w:t>;</w:t>
      </w:r>
    </w:p>
    <w:p w14:paraId="40A068D6" w14:textId="1A3C8250" w:rsidR="00926315" w:rsidRDefault="008230DC">
      <w:pPr>
        <w:pStyle w:val="a0"/>
      </w:pPr>
      <w:r>
        <w:t xml:space="preserve">кнопку «Открыть» – элемент на рисунке под номером </w:t>
      </w:r>
      <w:r w:rsidR="00CF4888">
        <w:t>8</w:t>
      </w:r>
      <w:r w:rsidR="004C5F0F">
        <w:t>.</w:t>
      </w:r>
    </w:p>
    <w:p w14:paraId="6677FF2A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D64677" wp14:editId="6B2904EA">
            <wp:extent cx="5567435" cy="3515555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435" cy="35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D164" w14:textId="77777777" w:rsidR="00926315" w:rsidRDefault="008230DC">
      <w:pPr>
        <w:pStyle w:val="a9"/>
      </w:pPr>
      <w:r>
        <w:t>Рисунок 11 – Макет раздела «Обращения» панели администратора</w:t>
      </w:r>
    </w:p>
    <w:p w14:paraId="1661A8B8" w14:textId="77777777" w:rsidR="00926315" w:rsidRDefault="008230DC">
      <w:r>
        <w:t>Панель администратора должна иметь экран карточки обращения, представленный на рисунке 12. Экран карточки обращения должен содержать:</w:t>
      </w:r>
    </w:p>
    <w:p w14:paraId="4B948032" w14:textId="42524A0C" w:rsidR="00CF4888" w:rsidRDefault="008230DC" w:rsidP="00CF4888">
      <w:pPr>
        <w:pStyle w:val="a0"/>
      </w:pPr>
      <w:r>
        <w:t xml:space="preserve">данные пользователя, направившего обращение, – элемент на рисунке под номером </w:t>
      </w:r>
      <w:r w:rsidR="00B10B1E">
        <w:t>1</w:t>
      </w:r>
      <w:r>
        <w:t>;</w:t>
      </w:r>
    </w:p>
    <w:p w14:paraId="29F55AAF" w14:textId="2343757B" w:rsidR="00926315" w:rsidRDefault="008230DC" w:rsidP="004C5F0F">
      <w:pPr>
        <w:pStyle w:val="a0"/>
      </w:pPr>
      <w:r>
        <w:t xml:space="preserve">текст обращения – элемент на рисунке под номером </w:t>
      </w:r>
      <w:r w:rsidR="00B10B1E">
        <w:t>2</w:t>
      </w:r>
      <w:r>
        <w:t>;</w:t>
      </w:r>
    </w:p>
    <w:p w14:paraId="44A4BD2C" w14:textId="3B7796EA" w:rsidR="00926315" w:rsidRDefault="008230DC">
      <w:pPr>
        <w:pStyle w:val="a0"/>
      </w:pPr>
      <w:r>
        <w:t xml:space="preserve">кнопку «Восстановить доступ» – элемент на рисунке под номером </w:t>
      </w:r>
      <w:r w:rsidR="00B10B1E">
        <w:t>3</w:t>
      </w:r>
      <w:r>
        <w:t>;</w:t>
      </w:r>
    </w:p>
    <w:p w14:paraId="07F0A270" w14:textId="73188081" w:rsidR="004C5F0F" w:rsidRDefault="008230DC" w:rsidP="00FC033B">
      <w:pPr>
        <w:pStyle w:val="a0"/>
      </w:pPr>
      <w:r>
        <w:t xml:space="preserve">кнопку «Отметить решённым» – элемент на рисунке под номером </w:t>
      </w:r>
      <w:r w:rsidR="00B10B1E">
        <w:t>4</w:t>
      </w:r>
      <w:r w:rsidR="004C5F0F">
        <w:t>.</w:t>
      </w:r>
    </w:p>
    <w:p w14:paraId="2B337071" w14:textId="77777777" w:rsidR="00926315" w:rsidRDefault="008230D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CF5093" wp14:editId="62ED959C">
            <wp:extent cx="5600000" cy="3497142"/>
            <wp:effectExtent l="0" t="0" r="127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4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7584" w14:textId="77777777" w:rsidR="00926315" w:rsidRDefault="008230DC">
      <w:pPr>
        <w:pStyle w:val="a9"/>
      </w:pPr>
      <w:r>
        <w:t>Рисунок 12 – Макет экрана карточки обращения</w:t>
      </w:r>
    </w:p>
    <w:p w14:paraId="4AFB9F67" w14:textId="77777777" w:rsidR="00926315" w:rsidRDefault="008230DC">
      <w:pPr>
        <w:pStyle w:val="2"/>
      </w:pPr>
      <w:bookmarkStart w:id="18" w:name="_Toc240984084"/>
      <w:r>
        <w:t>Требования к функциям</w:t>
      </w:r>
      <w:bookmarkEnd w:id="18"/>
    </w:p>
    <w:p w14:paraId="321F1793" w14:textId="77777777" w:rsidR="00926315" w:rsidRDefault="008230DC">
      <w:r>
        <w:t>ИС «ROOMIE» — это сервис подбора соседей для совместной аренды жилья, предназначенный для замены случайного подбора соседа осознанным выбором на основании бытовой совместимости. Для достижения этой цели система должна включать в себя следующие функции:</w:t>
      </w:r>
    </w:p>
    <w:p w14:paraId="6DD81E1E" w14:textId="77777777" w:rsidR="00926315" w:rsidRDefault="008230DC">
      <w:pPr>
        <w:pStyle w:val="a0"/>
      </w:pPr>
      <w:r>
        <w:t>система должна выполнять регистрацию и вход пользователя по адресу электронной почты с подтверждением одноразовым кодом, направляемым на указанный адрес, и предоставлять доступ к функциям поиска и подбора только после ввода действительного кода;</w:t>
      </w:r>
    </w:p>
    <w:p w14:paraId="17085C30" w14:textId="77777777" w:rsidR="00926315" w:rsidRDefault="008230DC">
      <w:pPr>
        <w:pStyle w:val="a0"/>
      </w:pPr>
      <w:r>
        <w:t>система должна при первом входе по ранее не использованному адресу электронной почты создавать пустой профиль пользователя и открывать экран его редактирования;</w:t>
      </w:r>
    </w:p>
    <w:p w14:paraId="36C55782" w14:textId="77777777" w:rsidR="00926315" w:rsidRDefault="008230DC">
      <w:pPr>
        <w:pStyle w:val="a0"/>
      </w:pPr>
      <w:r>
        <w:t>система должна предоставлять пользователю возможность заполнить и изменить сведения профиля: фотографию, отображаемое имя, возраст, пол, описание о себе и контактные данные;</w:t>
      </w:r>
    </w:p>
    <w:p w14:paraId="4BBAE74C" w14:textId="77777777" w:rsidR="00926315" w:rsidRDefault="008230DC">
      <w:pPr>
        <w:pStyle w:val="a0"/>
      </w:pPr>
      <w:r>
        <w:t>система должна требовать указания в профиле как минимум одного способа связи – номера телефона либо адреса электронной почты – и не включать профиль в списки кандидатов до его указания;</w:t>
      </w:r>
    </w:p>
    <w:p w14:paraId="5C483CFA" w14:textId="77777777" w:rsidR="00926315" w:rsidRDefault="008230DC">
      <w:pPr>
        <w:pStyle w:val="a0"/>
      </w:pPr>
      <w:r>
        <w:lastRenderedPageBreak/>
        <w:t>система должна предоставлять пользователю возможность задать город поиска как обязательный параметр и район поиска как необязательный параметр, выбирая их значения из справочника городов и районов;</w:t>
      </w:r>
    </w:p>
    <w:p w14:paraId="5A583203" w14:textId="77777777" w:rsidR="00926315" w:rsidRDefault="008230DC">
      <w:pPr>
        <w:pStyle w:val="a0"/>
      </w:pPr>
      <w:r>
        <w:t>система должна предоставлять пользователю возможность одновременно применять несколько необязательных фильтров подбора: отношение к курению, наличие животных, режим дня, бюджет аренды, тип и срок съёма жилья;</w:t>
      </w:r>
    </w:p>
    <w:p w14:paraId="04838C36" w14:textId="77777777" w:rsidR="00926315" w:rsidRDefault="008230DC">
      <w:pPr>
        <w:pStyle w:val="a0"/>
      </w:pPr>
      <w:r>
        <w:t>система должна формировать список кандидатов по обязательному параметру «город» и, если он указан, по параметру «район» с учётом всех применённых фильтров подбора;</w:t>
      </w:r>
    </w:p>
    <w:p w14:paraId="45A6B567" w14:textId="77777777" w:rsidR="00926315" w:rsidRDefault="008230DC">
      <w:pPr>
        <w:pStyle w:val="a0"/>
      </w:pPr>
      <w:r>
        <w:t>система должна исключать из списка кандидатов профили заблокированных пользователей, профили, временно скрытые администратором системы на период проверки, профили с отключённым признаком «в поиске», а также собственный профиль пользователя;</w:t>
      </w:r>
    </w:p>
    <w:p w14:paraId="278A1CB1" w14:textId="77777777" w:rsidR="00926315" w:rsidRDefault="008230DC">
      <w:pPr>
        <w:pStyle w:val="a0"/>
      </w:pPr>
      <w:r>
        <w:t>система должна предоставлять пользователю возможность открыть профиль кандидата из списка результатов поиска и ознакомиться с его описанием и указанными фильтрами подбора;</w:t>
      </w:r>
    </w:p>
    <w:p w14:paraId="787B77D5" w14:textId="77777777" w:rsidR="00926315" w:rsidRDefault="008230DC">
      <w:pPr>
        <w:pStyle w:val="a0"/>
      </w:pPr>
      <w:r>
        <w:t>система должна предоставлять пользователю возможность поставить лайк кандидату как из его профиля, так и непосредственно из списка результатов поиска, без открытия профиля;</w:t>
      </w:r>
    </w:p>
    <w:p w14:paraId="33B115CC" w14:textId="77777777" w:rsidR="00926315" w:rsidRDefault="008230DC">
      <w:pPr>
        <w:pStyle w:val="a0"/>
      </w:pPr>
      <w:r>
        <w:t>система должна фиксировать лайк, поставленный одним пользователем другому, исключая повторную постановку лайка тому же профилю;</w:t>
      </w:r>
    </w:p>
    <w:p w14:paraId="2B9E10D9" w14:textId="77777777" w:rsidR="00926315" w:rsidRDefault="008230DC">
      <w:pPr>
        <w:pStyle w:val="a0"/>
      </w:pPr>
      <w:r>
        <w:t xml:space="preserve">система должна формировать </w:t>
      </w:r>
      <w:proofErr w:type="spellStart"/>
      <w:r>
        <w:t>мэтч</w:t>
      </w:r>
      <w:proofErr w:type="spellEnd"/>
      <w:r>
        <w:t xml:space="preserve"> при наличии встречных лайков двух пользователей и отображать обоим пользователям сформированный </w:t>
      </w:r>
      <w:proofErr w:type="spellStart"/>
      <w:r>
        <w:t>мэтч</w:t>
      </w:r>
      <w:proofErr w:type="spellEnd"/>
      <w:r>
        <w:t xml:space="preserve"> в разделе «</w:t>
      </w:r>
      <w:proofErr w:type="spellStart"/>
      <w:r>
        <w:t>Мэтчи</w:t>
      </w:r>
      <w:proofErr w:type="spellEnd"/>
      <w:r>
        <w:t>»;</w:t>
      </w:r>
    </w:p>
    <w:p w14:paraId="69F91139" w14:textId="77777777" w:rsidR="00926315" w:rsidRDefault="008230DC">
      <w:pPr>
        <w:pStyle w:val="a0"/>
      </w:pPr>
      <w:r>
        <w:t>система должна отображать пользователю отдельный раздел «Лайки» с перечнем профилей, поставивших ему лайк, и предоставлять возможность принять либо отклонить каждый входящий лайк;</w:t>
      </w:r>
    </w:p>
    <w:p w14:paraId="1316A0FC" w14:textId="26BBE978" w:rsidR="00926315" w:rsidRDefault="008230DC">
      <w:pPr>
        <w:pStyle w:val="a0"/>
      </w:pPr>
      <w:r>
        <w:t xml:space="preserve">система должна при принятии входящего лайка формировать </w:t>
      </w:r>
      <w:proofErr w:type="spellStart"/>
      <w:r>
        <w:t>мэтч</w:t>
      </w:r>
      <w:proofErr w:type="spellEnd"/>
      <w:r>
        <w:t>, а при его отклонении исключать профиль из раздела «Лайки</w:t>
      </w:r>
      <w:r w:rsidR="00F941A5">
        <w:t>»</w:t>
      </w:r>
      <w:r>
        <w:t>;</w:t>
      </w:r>
    </w:p>
    <w:p w14:paraId="662A9EE3" w14:textId="77777777" w:rsidR="00926315" w:rsidRDefault="008230DC">
      <w:pPr>
        <w:pStyle w:val="a0"/>
      </w:pPr>
      <w:r>
        <w:t>система должна отображать контактные данные пользователя другому пользователю исключительно в разделе «</w:t>
      </w:r>
      <w:proofErr w:type="spellStart"/>
      <w:r>
        <w:t>Мэтчи</w:t>
      </w:r>
      <w:proofErr w:type="spellEnd"/>
      <w:r>
        <w:t xml:space="preserve">» и исключительно после формирования </w:t>
      </w:r>
      <w:proofErr w:type="spellStart"/>
      <w:r>
        <w:t>мэтча</w:t>
      </w:r>
      <w:proofErr w:type="spellEnd"/>
      <w:r>
        <w:t>;</w:t>
      </w:r>
    </w:p>
    <w:p w14:paraId="0C1E6547" w14:textId="77777777" w:rsidR="00926315" w:rsidRDefault="008230DC">
      <w:pPr>
        <w:pStyle w:val="a0"/>
      </w:pPr>
      <w:r>
        <w:t>система не должна передавать контактные данные пользователя в составе списка кандидатов, профиля кандидата и раздела «Лайки» ни в отображаемом виде, ни в составе ответа серверной части;</w:t>
      </w:r>
    </w:p>
    <w:p w14:paraId="373DC402" w14:textId="77777777" w:rsidR="00926315" w:rsidRDefault="008230DC">
      <w:pPr>
        <w:pStyle w:val="a0"/>
      </w:pPr>
      <w:r>
        <w:t xml:space="preserve">система должна предоставлять пользователю возможность отключить участие своего профиля в поиске, после чего профиль не включается в списки кандидатов у других пользователей, а ранее сформированные </w:t>
      </w:r>
      <w:proofErr w:type="spellStart"/>
      <w:r>
        <w:t>мэтчи</w:t>
      </w:r>
      <w:proofErr w:type="spellEnd"/>
      <w:r>
        <w:t xml:space="preserve"> сохраняются;</w:t>
      </w:r>
    </w:p>
    <w:p w14:paraId="57955A57" w14:textId="77777777" w:rsidR="00926315" w:rsidRDefault="008230DC">
      <w:pPr>
        <w:pStyle w:val="a0"/>
      </w:pPr>
      <w:r>
        <w:lastRenderedPageBreak/>
        <w:t>система должна предоставлять пользователю возможность подать жалобу на профиль другого пользователя с указанием причины из предложенного перечня либо в свободной форме и фиксировать дату и время её подачи;</w:t>
      </w:r>
    </w:p>
    <w:p w14:paraId="17B79EBD" w14:textId="77777777" w:rsidR="00926315" w:rsidRDefault="008230DC">
      <w:pPr>
        <w:pStyle w:val="a0"/>
      </w:pPr>
      <w:r>
        <w:t>система должна формировать из поступивших жалоб очередь, доступную администратору системы, с упорядочиванием по дате поступления и с возможностью отбора по состоянию обработки;</w:t>
      </w:r>
    </w:p>
    <w:p w14:paraId="7A51780C" w14:textId="77777777" w:rsidR="00926315" w:rsidRDefault="008230DC">
      <w:pPr>
        <w:pStyle w:val="a0"/>
      </w:pPr>
      <w:r>
        <w:t>система должна отображать администратору системы содержимое жалобы вместе с профилем, на который она подана, и историей ранее поданных на этот профиль жалоб и принятых по ним решений;</w:t>
      </w:r>
    </w:p>
    <w:p w14:paraId="227757D3" w14:textId="77777777" w:rsidR="00926315" w:rsidRDefault="008230DC">
      <w:pPr>
        <w:pStyle w:val="a0"/>
      </w:pPr>
      <w:r>
        <w:t>система должна предоставлять администратору системы возможность временно скрыть профиль из поиска на период проверки с сохранением доступа пользователя к своему профилю;</w:t>
      </w:r>
    </w:p>
    <w:p w14:paraId="5771100B" w14:textId="77777777" w:rsidR="00926315" w:rsidRDefault="008230DC">
      <w:pPr>
        <w:pStyle w:val="a0"/>
      </w:pPr>
      <w:r>
        <w:t>система должна предоставлять администратору системы возможность заблокировать профиль нарушителя с прекращением его доступа к функциям системы и исключением профиля из списков кандидатов;</w:t>
      </w:r>
    </w:p>
    <w:p w14:paraId="27816065" w14:textId="77777777" w:rsidR="00926315" w:rsidRDefault="008230DC">
      <w:pPr>
        <w:pStyle w:val="a0"/>
      </w:pPr>
      <w:r>
        <w:t>система должна предоставлять пользователю возможность направить обращение в службу поддержки из раздела «Профиль» и фиксировать дату и время его поступления;</w:t>
      </w:r>
    </w:p>
    <w:p w14:paraId="295BD9D6" w14:textId="77777777" w:rsidR="00926315" w:rsidRDefault="008230DC">
      <w:pPr>
        <w:pStyle w:val="a0"/>
      </w:pPr>
      <w:r>
        <w:t>система должна формировать из поступивших обращений единую очередь, доступную администратору системы, с упорядочиванием по дате поступления;</w:t>
      </w:r>
    </w:p>
    <w:p w14:paraId="43C0A3BC" w14:textId="77777777" w:rsidR="00926315" w:rsidRDefault="008230DC">
      <w:pPr>
        <w:pStyle w:val="a0"/>
      </w:pPr>
      <w:r>
        <w:t>система должна предоставлять администратору системы возможность направить пользователю ответ на обращение, восстановить пользователю доступ к профилю при утере способа входа и отметить обращение как решённое;</w:t>
      </w:r>
    </w:p>
    <w:p w14:paraId="169F82F6" w14:textId="77777777" w:rsidR="00926315" w:rsidRDefault="008230DC">
      <w:pPr>
        <w:pStyle w:val="a0"/>
      </w:pPr>
      <w:r>
        <w:t xml:space="preserve">система должна загружать справочник городов и районов из внешнего </w:t>
      </w:r>
      <w:proofErr w:type="spellStart"/>
      <w:r>
        <w:t>геосервиса</w:t>
      </w:r>
      <w:proofErr w:type="spellEnd"/>
      <w:r>
        <w:t>, кэшировать полученные сведения и повторно использовать их без обращения к внешнему сервису в течение 24 часов;</w:t>
      </w:r>
    </w:p>
    <w:p w14:paraId="5B699647" w14:textId="77777777" w:rsidR="00926315" w:rsidRDefault="008230DC">
      <w:pPr>
        <w:pStyle w:val="a0"/>
      </w:pPr>
      <w:r>
        <w:t>система должна запрашивать явное согласие пользователя на обработку персональных данных до начала их сбора и хранить факт получения согласия;</w:t>
      </w:r>
    </w:p>
    <w:p w14:paraId="7CB70BF7" w14:textId="77777777" w:rsidR="00926315" w:rsidRDefault="008230DC">
      <w:pPr>
        <w:pStyle w:val="a0"/>
      </w:pPr>
      <w:r>
        <w:t>система должна предоставлять пользователю возможность просмотреть, изменить и удалить свои учётные данные и профиль в срок не более 3 рабочих дней с момента запроса.</w:t>
      </w:r>
    </w:p>
    <w:p w14:paraId="1552F6CC" w14:textId="77777777" w:rsidR="00926315" w:rsidRDefault="008230DC">
      <w:pPr>
        <w:pStyle w:val="2"/>
      </w:pPr>
      <w:bookmarkStart w:id="19" w:name="_Toc240984085"/>
      <w:r>
        <w:t>Требования к видам обеспечения</w:t>
      </w:r>
      <w:bookmarkEnd w:id="19"/>
    </w:p>
    <w:p w14:paraId="2AD2B186" w14:textId="77777777" w:rsidR="00926315" w:rsidRDefault="008230DC">
      <w:r>
        <w:t>Данный раздел настоящего технического задания содержит основные требования к видам обеспечения.</w:t>
      </w:r>
    </w:p>
    <w:p w14:paraId="6FF12B1B" w14:textId="77777777" w:rsidR="00926315" w:rsidRDefault="008230DC">
      <w:pPr>
        <w:pStyle w:val="3"/>
      </w:pPr>
      <w:bookmarkStart w:id="20" w:name="_Toc240984086"/>
      <w:r>
        <w:lastRenderedPageBreak/>
        <w:t>Требования к математическому обеспечению</w:t>
      </w:r>
      <w:bookmarkEnd w:id="20"/>
    </w:p>
    <w:p w14:paraId="120FAB50" w14:textId="77777777" w:rsidR="00926315" w:rsidRDefault="008230DC">
      <w:r>
        <w:t>Требования к математическому обеспечению не предъявляются.</w:t>
      </w:r>
    </w:p>
    <w:p w14:paraId="7E2BE351" w14:textId="77777777" w:rsidR="00926315" w:rsidRDefault="008230DC">
      <w:pPr>
        <w:pStyle w:val="3"/>
      </w:pPr>
      <w:bookmarkStart w:id="21" w:name="_Toc240984087"/>
      <w:r>
        <w:t>Требования к информационному обеспечению</w:t>
      </w:r>
      <w:bookmarkEnd w:id="21"/>
    </w:p>
    <w:p w14:paraId="74BC90A9" w14:textId="77777777" w:rsidR="00926315" w:rsidRDefault="008230DC">
      <w:r>
        <w:t>Данный раздел настоящего технического задания содержит основные требования к информационному обеспечению.</w:t>
      </w:r>
    </w:p>
    <w:p w14:paraId="01069584" w14:textId="77777777" w:rsidR="00926315" w:rsidRDefault="008230DC">
      <w:pPr>
        <w:pStyle w:val="4"/>
      </w:pPr>
      <w:bookmarkStart w:id="22" w:name="_Toc240984088"/>
      <w:r>
        <w:t>Требования к структуре данных</w:t>
      </w:r>
      <w:bookmarkEnd w:id="22"/>
    </w:p>
    <w:p w14:paraId="74A28EA4" w14:textId="544C5D30" w:rsidR="00926315" w:rsidRDefault="008230DC">
      <w:r>
        <w:t xml:space="preserve">База данных должна быть развёрнута на выделенном виртуальном сервере в виде </w:t>
      </w:r>
      <w:proofErr w:type="spellStart"/>
      <w:r>
        <w:t>Docker</w:t>
      </w:r>
      <w:proofErr w:type="spellEnd"/>
      <w:r>
        <w:t xml:space="preserve">-контейнера на основе официального образа </w:t>
      </w:r>
      <w:proofErr w:type="spellStart"/>
      <w:r>
        <w:t>PostgreSQL</w:t>
      </w:r>
      <w:proofErr w:type="spellEnd"/>
      <w:r w:rsidR="00776F1F">
        <w:t>.</w:t>
      </w:r>
      <w:r>
        <w:t xml:space="preserve"> Все данные БД хранятся в виде набора специальных файлов внутри контейнера в директории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proofErr w:type="spellStart"/>
      <w:r>
        <w:t>data</w:t>
      </w:r>
      <w:proofErr w:type="spellEnd"/>
      <w:r>
        <w:t xml:space="preserve">/. Данные хранятся в бинарном формате СУБД </w:t>
      </w:r>
      <w:proofErr w:type="spellStart"/>
      <w:r>
        <w:t>PostgreSQL</w:t>
      </w:r>
      <w:proofErr w:type="spellEnd"/>
      <w:r>
        <w:t>, оптимизированном для быстрого доступа и обеспечения целостности сведений.</w:t>
      </w:r>
    </w:p>
    <w:p w14:paraId="1B47116F" w14:textId="77777777" w:rsidR="00926315" w:rsidRDefault="008230DC">
      <w:r>
        <w:t>База данных должна обеспечивать хранение следующих групп сведений:</w:t>
      </w:r>
    </w:p>
    <w:p w14:paraId="107484E7" w14:textId="77777777" w:rsidR="00926315" w:rsidRDefault="008230DC">
      <w:pPr>
        <w:pStyle w:val="a0"/>
      </w:pPr>
      <w:r>
        <w:t>учётные данные пользователей: идентификатор, адрес электронной почты, роль в системе, состояние учётной записи, дата регистрации;</w:t>
      </w:r>
    </w:p>
    <w:p w14:paraId="611B4086" w14:textId="77777777" w:rsidR="00926315" w:rsidRDefault="008230DC">
      <w:pPr>
        <w:pStyle w:val="a0"/>
      </w:pPr>
      <w:r>
        <w:t>сведения профиля: отображаемое имя, возраст, пол, описание о себе, ссылка на файл фотографии, признак «в поиске», дата последнего изменения;</w:t>
      </w:r>
    </w:p>
    <w:p w14:paraId="6D872DC4" w14:textId="77777777" w:rsidR="00926315" w:rsidRDefault="008230DC">
      <w:pPr>
        <w:pStyle w:val="a0"/>
      </w:pPr>
      <w:r>
        <w:t>контактные данные пользователя: номер телефона и (или) адрес электронной почты для связи;</w:t>
      </w:r>
    </w:p>
    <w:p w14:paraId="75F3B747" w14:textId="77777777" w:rsidR="00926315" w:rsidRDefault="008230DC">
      <w:pPr>
        <w:pStyle w:val="a0"/>
      </w:pPr>
      <w:r>
        <w:t>параметры поиска и значения фильтров подбора, заданные пользователем в профиле;</w:t>
      </w:r>
    </w:p>
    <w:p w14:paraId="21CB2165" w14:textId="77777777" w:rsidR="00926315" w:rsidRDefault="008230DC">
      <w:pPr>
        <w:pStyle w:val="a0"/>
      </w:pPr>
      <w:r>
        <w:t>справочник городов и районов с идентификаторами записей и признаком источника данных;</w:t>
      </w:r>
    </w:p>
    <w:p w14:paraId="08CCEA40" w14:textId="77777777" w:rsidR="00926315" w:rsidRDefault="008230DC">
      <w:pPr>
        <w:pStyle w:val="a0"/>
      </w:pPr>
      <w:r>
        <w:t>справочник фильтров подбора и допустимых значений каждого фильтра;</w:t>
      </w:r>
    </w:p>
    <w:p w14:paraId="38434276" w14:textId="77777777" w:rsidR="00926315" w:rsidRDefault="008230DC">
      <w:pPr>
        <w:pStyle w:val="a0"/>
      </w:pPr>
      <w:r>
        <w:t>лайки: инициатор, адресат, дата и время постановки, состояние обработки;</w:t>
      </w:r>
    </w:p>
    <w:p w14:paraId="07597EF7" w14:textId="77777777" w:rsidR="00926315" w:rsidRDefault="008230DC">
      <w:pPr>
        <w:pStyle w:val="a0"/>
      </w:pPr>
      <w:proofErr w:type="spellStart"/>
      <w:r>
        <w:t>мэтчи</w:t>
      </w:r>
      <w:proofErr w:type="spellEnd"/>
      <w:r>
        <w:t>: пара пользователей, дата и время формирования;</w:t>
      </w:r>
    </w:p>
    <w:p w14:paraId="0F6871E5" w14:textId="77777777" w:rsidR="00926315" w:rsidRDefault="008230DC">
      <w:pPr>
        <w:pStyle w:val="a0"/>
      </w:pPr>
      <w:r>
        <w:t>жалобы: подавший пользователь, профиль, на который подана жалоба, причина, комментарий, дата и время подачи, состояние обработки и принятое решение;</w:t>
      </w:r>
    </w:p>
    <w:p w14:paraId="34E61F74" w14:textId="77777777" w:rsidR="00926315" w:rsidRDefault="008230DC">
      <w:pPr>
        <w:pStyle w:val="a0"/>
      </w:pPr>
      <w:r>
        <w:t>обращения в службу поддержки: пользователь, тема, текст, дата и время поступления, состояние обработки и текст ответа;</w:t>
      </w:r>
    </w:p>
    <w:p w14:paraId="7B5186FE" w14:textId="77777777" w:rsidR="00926315" w:rsidRDefault="008230DC">
      <w:pPr>
        <w:pStyle w:val="a0"/>
      </w:pPr>
      <w:r>
        <w:t>журнал действий администратора системы по скрытию и блокировке профилей и по обработке обращений;</w:t>
      </w:r>
    </w:p>
    <w:p w14:paraId="01B4C706" w14:textId="77777777" w:rsidR="00926315" w:rsidRDefault="008230DC">
      <w:pPr>
        <w:pStyle w:val="a0"/>
      </w:pPr>
      <w:proofErr w:type="spellStart"/>
      <w:r>
        <w:t>хеши</w:t>
      </w:r>
      <w:proofErr w:type="spellEnd"/>
      <w:r>
        <w:t xml:space="preserve"> одноразовых кодов подтверждения со сроком действия и числом использованных попыток ввода;</w:t>
      </w:r>
    </w:p>
    <w:p w14:paraId="0F43D154" w14:textId="77777777" w:rsidR="00926315" w:rsidRDefault="008230DC">
      <w:pPr>
        <w:pStyle w:val="a0"/>
      </w:pPr>
      <w:r>
        <w:lastRenderedPageBreak/>
        <w:t>журнал согласий пользователей на обработку персональных данных;</w:t>
      </w:r>
    </w:p>
    <w:p w14:paraId="37C23413" w14:textId="77777777" w:rsidR="00926315" w:rsidRDefault="008230DC">
      <w:pPr>
        <w:pStyle w:val="a0"/>
      </w:pPr>
      <w:r>
        <w:t xml:space="preserve">кэш ответов внешнего </w:t>
      </w:r>
      <w:proofErr w:type="spellStart"/>
      <w:r>
        <w:t>геосервиса</w:t>
      </w:r>
      <w:proofErr w:type="spellEnd"/>
      <w:r>
        <w:t xml:space="preserve"> с указанием запроса, времени получения и срока действия записи.</w:t>
      </w:r>
    </w:p>
    <w:p w14:paraId="30547BFE" w14:textId="77777777" w:rsidR="00926315" w:rsidRDefault="008230DC">
      <w:r>
        <w:t xml:space="preserve">Сведения о пользователях, их профилях, лайках и </w:t>
      </w:r>
      <w:proofErr w:type="spellStart"/>
      <w:r>
        <w:t>мэтчах</w:t>
      </w:r>
      <w:proofErr w:type="spellEnd"/>
      <w:r>
        <w:t xml:space="preserve"> должны храниться до момента их удаления пользователем. Сведения о жалобах, обращениях и действиях администратора системы должны храниться не менее 12 месяцев с момента их создания. Записи кэша ответов внешнего </w:t>
      </w:r>
      <w:proofErr w:type="spellStart"/>
      <w:r>
        <w:t>геосервиса</w:t>
      </w:r>
      <w:proofErr w:type="spellEnd"/>
      <w:r>
        <w:t xml:space="preserve"> должны удаляться по истечении 24 часов с момента их создания. Записи одноразовых кодов подтверждения должны удаляться по истечении срока их действия.</w:t>
      </w:r>
    </w:p>
    <w:p w14:paraId="342596DE" w14:textId="77777777" w:rsidR="00926315" w:rsidRDefault="008230DC">
      <w:r>
        <w:t xml:space="preserve">Кэш ответов внешнего </w:t>
      </w:r>
      <w:proofErr w:type="spellStart"/>
      <w:r>
        <w:t>геосервиса</w:t>
      </w:r>
      <w:proofErr w:type="spellEnd"/>
      <w:r>
        <w:t xml:space="preserve"> и результатов подбора размещается вне основной базы данных – в отдельном резидентном средстве кэширования, размещающем данные в оперативной памяти сервера. Записи кэша хранятся по ключу, образуемому параметрами запроса, и удаляются автоматически по истечении срока их действия. Такое разделение обеспечивает, что утрата содержимого кэша не приводит к утрате сведений о пользователях, лайках и </w:t>
      </w:r>
      <w:proofErr w:type="spellStart"/>
      <w:r>
        <w:t>мэтчах</w:t>
      </w:r>
      <w:proofErr w:type="spellEnd"/>
      <w:r>
        <w:t>.</w:t>
      </w:r>
    </w:p>
    <w:p w14:paraId="21198317" w14:textId="77777777" w:rsidR="00926315" w:rsidRDefault="008230DC">
      <w:r>
        <w:t>Фотографии профилей должны храниться в файловом хранилище на выделенном томе сервера, а в базе данных должны храниться только ссылки на соответствующие файлы.</w:t>
      </w:r>
    </w:p>
    <w:p w14:paraId="6AC6C4EC" w14:textId="77777777" w:rsidR="00926315" w:rsidRDefault="008230DC">
      <w:pPr>
        <w:pStyle w:val="4"/>
      </w:pPr>
      <w:bookmarkStart w:id="23" w:name="_Toc240984089"/>
      <w:r>
        <w:t>Требования к контролю, хранению, обновлению и восстановлению данных</w:t>
      </w:r>
      <w:bookmarkEnd w:id="23"/>
    </w:p>
    <w:p w14:paraId="667D7B15" w14:textId="77777777" w:rsidR="00926315" w:rsidRDefault="008230DC">
      <w:r>
        <w:t>К контролю, хранению, обновлению и восстановлению данных предъявляются следующие требования:</w:t>
      </w:r>
    </w:p>
    <w:p w14:paraId="76E7BD73" w14:textId="77777777" w:rsidR="00926315" w:rsidRDefault="008230DC">
      <w:pPr>
        <w:pStyle w:val="a0"/>
      </w:pPr>
      <w:r>
        <w:t xml:space="preserve">целостность данных должна обеспечиваться средствами СУБД </w:t>
      </w:r>
      <w:proofErr w:type="spellStart"/>
      <w:r>
        <w:t>PostgreSQL</w:t>
      </w:r>
      <w:proofErr w:type="spellEnd"/>
      <w:r>
        <w:t xml:space="preserve"> – ограничениями целостности, внешними ключами и транзакциями; формирование </w:t>
      </w:r>
      <w:proofErr w:type="spellStart"/>
      <w:r>
        <w:t>мэтча</w:t>
      </w:r>
      <w:proofErr w:type="spellEnd"/>
      <w:r>
        <w:t xml:space="preserve"> и раскрытие контактных данных сторон должны выполняться в пределах одной транзакции;</w:t>
      </w:r>
    </w:p>
    <w:p w14:paraId="335BE967" w14:textId="77777777" w:rsidR="00926315" w:rsidRDefault="008230DC">
      <w:pPr>
        <w:pStyle w:val="a0"/>
      </w:pPr>
      <w:r>
        <w:t xml:space="preserve">система должна исключать наличие в базе данных двух лайков одного пользователя одному и тому же профилю и двух </w:t>
      </w:r>
      <w:proofErr w:type="spellStart"/>
      <w:r>
        <w:t>мэтчей</w:t>
      </w:r>
      <w:proofErr w:type="spellEnd"/>
      <w:r>
        <w:t xml:space="preserve"> для одной и той же пары пользователей;</w:t>
      </w:r>
    </w:p>
    <w:p w14:paraId="6815DB5F" w14:textId="77777777" w:rsidR="00926315" w:rsidRDefault="008230DC">
      <w:pPr>
        <w:pStyle w:val="a0"/>
      </w:pPr>
      <w:r>
        <w:t>резервное копирование базы данных должно выполняться автоматически не реже одного раза в сутки с хранением копий не менее 7 суток вне тома основного контейнера базы данных;</w:t>
      </w:r>
    </w:p>
    <w:p w14:paraId="298DCC3D" w14:textId="77777777" w:rsidR="00926315" w:rsidRDefault="008230DC">
      <w:pPr>
        <w:pStyle w:val="a0"/>
      </w:pPr>
      <w:r>
        <w:t>резервное копирование файлового хранилища фотографий профилей должно выполняться совместно с резервным копированием базы данных;</w:t>
      </w:r>
    </w:p>
    <w:p w14:paraId="3FE11C3F" w14:textId="77777777" w:rsidR="00926315" w:rsidRDefault="008230DC">
      <w:pPr>
        <w:pStyle w:val="a0"/>
      </w:pPr>
      <w:r>
        <w:t>восстановление базы данных из резервной копии должно выполняться в срок не более 4 часов с момента обнаружения повреждения или утраты данных;</w:t>
      </w:r>
    </w:p>
    <w:p w14:paraId="3A057FCB" w14:textId="77777777" w:rsidR="00926315" w:rsidRDefault="008230DC">
      <w:pPr>
        <w:pStyle w:val="a0"/>
      </w:pPr>
      <w:r>
        <w:t xml:space="preserve">обновление записей кэша ответов внешнего </w:t>
      </w:r>
      <w:proofErr w:type="spellStart"/>
      <w:r>
        <w:t>геосервиса</w:t>
      </w:r>
      <w:proofErr w:type="spellEnd"/>
      <w:r>
        <w:t xml:space="preserve"> должно выполняться по истечении срока их действия путём повторного запроса к внешнему сервису;</w:t>
      </w:r>
    </w:p>
    <w:p w14:paraId="00045F99" w14:textId="77777777" w:rsidR="00926315" w:rsidRDefault="008230DC">
      <w:pPr>
        <w:pStyle w:val="a0"/>
      </w:pPr>
      <w:r>
        <w:lastRenderedPageBreak/>
        <w:t>перечень фильтров подбора и допустимых значений каждого фильтра должен храниться в виде справочника и допускать расширение без изменения структуры базы данных;</w:t>
      </w:r>
    </w:p>
    <w:p w14:paraId="42D423AF" w14:textId="77777777" w:rsidR="00926315" w:rsidRDefault="008230DC">
      <w:pPr>
        <w:pStyle w:val="a0"/>
      </w:pPr>
      <w:r>
        <w:t xml:space="preserve">разработка новых классификаторов и унифицированных форм документов не требуется; используются справочник городов и районов внешнего </w:t>
      </w:r>
      <w:proofErr w:type="spellStart"/>
      <w:r>
        <w:t>геосервиса</w:t>
      </w:r>
      <w:proofErr w:type="spellEnd"/>
      <w:r>
        <w:t xml:space="preserve"> и формат представления даты и времени ISO 8601.</w:t>
      </w:r>
    </w:p>
    <w:p w14:paraId="5F69C5C4" w14:textId="77777777" w:rsidR="00926315" w:rsidRDefault="008230DC">
      <w:pPr>
        <w:pStyle w:val="4"/>
      </w:pPr>
      <w:bookmarkStart w:id="24" w:name="_Toc240984090"/>
      <w:r>
        <w:t>Требования к входным данным</w:t>
      </w:r>
      <w:bookmarkEnd w:id="24"/>
    </w:p>
    <w:p w14:paraId="77D4EC0E" w14:textId="77777777" w:rsidR="00926315" w:rsidRDefault="008230DC">
      <w:r>
        <w:t>Система может ожидать от пользователя следующие входные данные:</w:t>
      </w:r>
    </w:p>
    <w:p w14:paraId="3E70DEF4" w14:textId="77777777" w:rsidR="00926315" w:rsidRDefault="008230DC">
      <w:pPr>
        <w:pStyle w:val="a0"/>
      </w:pPr>
      <w:r>
        <w:t>адрес электронной почты в формате, соответствующем общепринятой записи адреса;</w:t>
      </w:r>
    </w:p>
    <w:p w14:paraId="0B2618E0" w14:textId="77777777" w:rsidR="00926315" w:rsidRDefault="008230DC">
      <w:pPr>
        <w:pStyle w:val="a0"/>
      </w:pPr>
      <w:r>
        <w:t>одноразовый код подтверждения, состоящий из четырёх цифр;</w:t>
      </w:r>
    </w:p>
    <w:p w14:paraId="4F9501DF" w14:textId="77777777" w:rsidR="00926315" w:rsidRDefault="008230DC">
      <w:pPr>
        <w:pStyle w:val="a0"/>
      </w:pPr>
      <w:r>
        <w:t>отображаемое имя пользователя в виде строки длиной не более 60 символов;</w:t>
      </w:r>
    </w:p>
    <w:p w14:paraId="2275A034" w14:textId="77777777" w:rsidR="00926315" w:rsidRDefault="008230DC">
      <w:pPr>
        <w:pStyle w:val="a0"/>
      </w:pPr>
      <w:r>
        <w:t>возраст пользователя в виде целого числа не менее 18 лет;</w:t>
      </w:r>
    </w:p>
    <w:p w14:paraId="158FBCB7" w14:textId="77777777" w:rsidR="00926315" w:rsidRDefault="008230DC">
      <w:pPr>
        <w:pStyle w:val="a0"/>
      </w:pPr>
      <w:r>
        <w:t>описание о себе в виде строки длиной не более 500 символов;</w:t>
      </w:r>
    </w:p>
    <w:p w14:paraId="46477971" w14:textId="77777777" w:rsidR="00926315" w:rsidRDefault="008230DC">
      <w:pPr>
        <w:pStyle w:val="a0"/>
      </w:pPr>
      <w:r>
        <w:t>номер телефона в формате, соответствующем общепринятой записи номера, и (или) адрес электронной почты для связи;</w:t>
      </w:r>
    </w:p>
    <w:p w14:paraId="3F0AD066" w14:textId="77777777" w:rsidR="00926315" w:rsidRDefault="008230DC">
      <w:pPr>
        <w:pStyle w:val="a0"/>
      </w:pPr>
      <w:r>
        <w:t>фотографию профиля в формате JPEG или PNG размером не более 5 мегабайт;</w:t>
      </w:r>
    </w:p>
    <w:p w14:paraId="1CE9A58F" w14:textId="77777777" w:rsidR="00926315" w:rsidRDefault="008230DC">
      <w:pPr>
        <w:pStyle w:val="a0"/>
      </w:pPr>
      <w:r>
        <w:t>город и район поиска, выбираемые из справочника городов и районов;</w:t>
      </w:r>
    </w:p>
    <w:p w14:paraId="4A8123E2" w14:textId="77777777" w:rsidR="00926315" w:rsidRDefault="008230DC">
      <w:pPr>
        <w:pStyle w:val="a0"/>
      </w:pPr>
      <w:r>
        <w:t>значения фильтров подбора, выбираемые из перечня допустимых значений каждого фильтра;</w:t>
      </w:r>
    </w:p>
    <w:p w14:paraId="574A7323" w14:textId="77777777" w:rsidR="00926315" w:rsidRDefault="008230DC">
      <w:pPr>
        <w:pStyle w:val="a0"/>
      </w:pPr>
      <w:r>
        <w:t>бюджет аренды в виде целого числа в рублях;</w:t>
      </w:r>
    </w:p>
    <w:p w14:paraId="5E2FDDFB" w14:textId="77777777" w:rsidR="00926315" w:rsidRDefault="008230DC">
      <w:pPr>
        <w:pStyle w:val="a0"/>
      </w:pPr>
      <w:r>
        <w:t>причину жалобы, выбираемую из предложенного перечня, либо описание причины в свободной форме длиной не более 500 символов;</w:t>
      </w:r>
    </w:p>
    <w:p w14:paraId="6D63BEF9" w14:textId="77777777" w:rsidR="00926315" w:rsidRDefault="008230DC">
      <w:pPr>
        <w:pStyle w:val="a0"/>
      </w:pPr>
      <w:r>
        <w:t>тему и текст обращения в службу поддержки длиной не более 1000 символов;</w:t>
      </w:r>
    </w:p>
    <w:p w14:paraId="26A239AA" w14:textId="77777777" w:rsidR="00926315" w:rsidRDefault="008230DC">
      <w:pPr>
        <w:pStyle w:val="a0"/>
      </w:pPr>
      <w:r>
        <w:t>наименование города и района, вводимое администратором системы при ведении справочника, длиной не более 100 символов.</w:t>
      </w:r>
    </w:p>
    <w:p w14:paraId="388AF51E" w14:textId="77777777" w:rsidR="00926315" w:rsidRDefault="008230DC">
      <w:r>
        <w:t>Все входные данные должны проверяться на стороне веб-приложения и повторно на стороне сервера. При вводе данных, не соответствующих указанным ограничениям, система должна отображать сообщение об ошибке и не выполнять соответствующую операцию.</w:t>
      </w:r>
    </w:p>
    <w:p w14:paraId="45EA48E1" w14:textId="77777777" w:rsidR="00926315" w:rsidRDefault="008230DC">
      <w:pPr>
        <w:pStyle w:val="3"/>
      </w:pPr>
      <w:bookmarkStart w:id="25" w:name="_Toc240984091"/>
      <w:r>
        <w:t>Требования к лингвистическому обеспечению</w:t>
      </w:r>
      <w:bookmarkEnd w:id="25"/>
    </w:p>
    <w:p w14:paraId="47FAB66E" w14:textId="535D5262" w:rsidR="00926315" w:rsidRDefault="008230DC">
      <w:r>
        <w:t xml:space="preserve">В рамках проекта реализуется локализация только на русский язык. Наименования городов и районов отображаются в том виде, в котором они получены от внешнего </w:t>
      </w:r>
      <w:proofErr w:type="spellStart"/>
      <w:r>
        <w:t>геосервиса</w:t>
      </w:r>
      <w:proofErr w:type="spellEnd"/>
      <w:r>
        <w:t>.</w:t>
      </w:r>
    </w:p>
    <w:p w14:paraId="783579DE" w14:textId="77777777" w:rsidR="00926315" w:rsidRDefault="008230DC">
      <w:pPr>
        <w:pStyle w:val="3"/>
      </w:pPr>
      <w:bookmarkStart w:id="26" w:name="_Toc240984092"/>
      <w:r>
        <w:lastRenderedPageBreak/>
        <w:t>Требования к программному обеспечению</w:t>
      </w:r>
      <w:bookmarkEnd w:id="26"/>
    </w:p>
    <w:p w14:paraId="369126AC" w14:textId="77777777" w:rsidR="00926315" w:rsidRDefault="008230DC">
      <w:r>
        <w:t>К программному обеспечению системы предъявляются следующие требования:</w:t>
      </w:r>
    </w:p>
    <w:p w14:paraId="7985530C" w14:textId="77777777" w:rsidR="00926315" w:rsidRDefault="008230DC">
      <w:pPr>
        <w:pStyle w:val="a0"/>
      </w:pPr>
      <w:r>
        <w:t xml:space="preserve">серверная часть должна разворачиваться в виде </w:t>
      </w:r>
      <w:proofErr w:type="spellStart"/>
      <w:r>
        <w:t>Docker</w:t>
      </w:r>
      <w:proofErr w:type="spellEnd"/>
      <w:r>
        <w:t>-контейнеров;</w:t>
      </w:r>
    </w:p>
    <w:p w14:paraId="0ACFE6E7" w14:textId="77777777" w:rsidR="00926315" w:rsidRDefault="008230DC">
      <w:pPr>
        <w:pStyle w:val="a0"/>
      </w:pPr>
      <w:r>
        <w:t>взаимодействие веб-приложения с серверной частью должно осуществляться по протоколу HTTPS в стиле REST с обменом данными в формате JSON;</w:t>
      </w:r>
    </w:p>
    <w:p w14:paraId="64D9E2FD" w14:textId="77777777" w:rsidR="00926315" w:rsidRDefault="008230DC">
      <w:pPr>
        <w:pStyle w:val="a0"/>
      </w:pPr>
      <w:r>
        <w:t>в составе системы должны использоваться только программные продукты и библиотеки, распространяемые по лицензиям, допускающим их использование в разрабатываемом продукте;</w:t>
      </w:r>
    </w:p>
    <w:p w14:paraId="15E5F129" w14:textId="77777777" w:rsidR="00926315" w:rsidRDefault="008230DC">
      <w:pPr>
        <w:pStyle w:val="a0"/>
      </w:pPr>
      <w:r>
        <w:t>в составе серверной части должно применяться отдельное резидентное средство кэширования, размещающее данные в оперативной памяти сервера и поддерживающее хранение значений по ключу, автоматическое удаление записей по истечении заданного срока их действия и сохранение данных на диск для восстановления кэша после перезапуска; конкретный программный продукт определяется на этапе проектирования архитектуры системы;</w:t>
      </w:r>
    </w:p>
    <w:p w14:paraId="31615EED" w14:textId="77777777" w:rsidR="00926315" w:rsidRDefault="008230DC">
      <w:pPr>
        <w:pStyle w:val="a0"/>
      </w:pPr>
      <w:r>
        <w:t xml:space="preserve">система должна обращаться к внешнему </w:t>
      </w:r>
      <w:proofErr w:type="spellStart"/>
      <w:r>
        <w:t>геосервису</w:t>
      </w:r>
      <w:proofErr w:type="spellEnd"/>
      <w:r>
        <w:t xml:space="preserve"> и службе электронной почты через их официальные программные интерфейсы.</w:t>
      </w:r>
    </w:p>
    <w:p w14:paraId="7F838A4D" w14:textId="77777777" w:rsidR="00926315" w:rsidRDefault="008230DC">
      <w:pPr>
        <w:pStyle w:val="4"/>
      </w:pPr>
      <w:bookmarkStart w:id="27" w:name="_Toc240984093"/>
      <w:r>
        <w:t>Требования к операционной системе</w:t>
      </w:r>
      <w:bookmarkEnd w:id="27"/>
    </w:p>
    <w:p w14:paraId="745DB4DD" w14:textId="7F0CC321" w:rsidR="00926315" w:rsidRDefault="008230DC">
      <w:r>
        <w:t>Веб-приложение должно исправно функционировать в браузерах</w:t>
      </w:r>
      <w:r w:rsidR="00776F1F">
        <w:t xml:space="preserve"> Яндекс,</w:t>
      </w:r>
      <w:r>
        <w:t xml:space="preserve"> Google </w:t>
      </w:r>
      <w:proofErr w:type="spellStart"/>
      <w:r>
        <w:t>Chrome</w:t>
      </w:r>
      <w:proofErr w:type="spellEnd"/>
      <w:r>
        <w:t>,</w:t>
      </w:r>
      <w:r w:rsidR="00776F1F">
        <w:t xml:space="preserve"> </w:t>
      </w:r>
      <w:r>
        <w:t xml:space="preserve">Safari и Microsoft Edge последних двух стабильных версий на устройствах под управлением операционных систем Windows 10 и выше, </w:t>
      </w:r>
      <w:proofErr w:type="spellStart"/>
      <w:r>
        <w:t>macOS</w:t>
      </w:r>
      <w:proofErr w:type="spellEnd"/>
      <w:r>
        <w:t xml:space="preserve"> 12 и выше, </w:t>
      </w:r>
      <w:proofErr w:type="spellStart"/>
      <w:r>
        <w:t>Android</w:t>
      </w:r>
      <w:proofErr w:type="spellEnd"/>
      <w:r>
        <w:t xml:space="preserve"> 9.0 и выше, </w:t>
      </w:r>
      <w:proofErr w:type="spellStart"/>
      <w:r>
        <w:t>iOS</w:t>
      </w:r>
      <w:proofErr w:type="spellEnd"/>
      <w:r>
        <w:t xml:space="preserve"> 15.0 и выше, а также стабильных дистрибутивов Linux. Серверная часть ИС и база данных должны разворачиваться на операционной системе Ubuntu 20.04/22.04 LTS либо ином стабильном дистрибутиве Linux.</w:t>
      </w:r>
    </w:p>
    <w:p w14:paraId="49F07D18" w14:textId="77777777" w:rsidR="00926315" w:rsidRDefault="008230DC">
      <w:pPr>
        <w:pStyle w:val="3"/>
      </w:pPr>
      <w:bookmarkStart w:id="28" w:name="_Toc240984094"/>
      <w:r>
        <w:t>Требования к техническому обеспечению</w:t>
      </w:r>
      <w:bookmarkEnd w:id="28"/>
    </w:p>
    <w:p w14:paraId="29FBD078" w14:textId="77777777" w:rsidR="00926315" w:rsidRDefault="008230DC">
      <w:r>
        <w:t>Веб-приложение должно исправно функционировать на аппаратном обеспечении, которое соответствует следующим параметрам:</w:t>
      </w:r>
    </w:p>
    <w:p w14:paraId="3C7961C3" w14:textId="77777777" w:rsidR="00926315" w:rsidRDefault="008230DC">
      <w:pPr>
        <w:pStyle w:val="a0"/>
      </w:pPr>
      <w:r>
        <w:t>процессор: от двух ядер с тактовой частотой от 1,6 гигагерца;</w:t>
      </w:r>
    </w:p>
    <w:p w14:paraId="17A84B56" w14:textId="77777777" w:rsidR="00926315" w:rsidRDefault="008230DC">
      <w:pPr>
        <w:pStyle w:val="a0"/>
      </w:pPr>
      <w:r>
        <w:t>оперативная память: не менее двух гигабайт;</w:t>
      </w:r>
    </w:p>
    <w:p w14:paraId="2E5EDF63" w14:textId="77777777" w:rsidR="00926315" w:rsidRDefault="008230DC">
      <w:pPr>
        <w:pStyle w:val="a0"/>
      </w:pPr>
      <w:r>
        <w:t>разрешение экрана: не менее 360 пикселей по горизонтали;</w:t>
      </w:r>
    </w:p>
    <w:p w14:paraId="08AC94D6" w14:textId="77777777" w:rsidR="00926315" w:rsidRDefault="008230DC">
      <w:pPr>
        <w:pStyle w:val="a0"/>
      </w:pPr>
      <w:r>
        <w:t>наличие постоянного доступа к сети Интернет.</w:t>
      </w:r>
    </w:p>
    <w:p w14:paraId="5FD68E3D" w14:textId="77777777" w:rsidR="00926315" w:rsidRDefault="008230DC">
      <w:r>
        <w:t>База данных и серверная часть ИС должна разворачиваться на виртуальном выделенном сервере с минимальными системными требованиями:</w:t>
      </w:r>
    </w:p>
    <w:p w14:paraId="451B925A" w14:textId="77777777" w:rsidR="00926315" w:rsidRDefault="008230DC">
      <w:pPr>
        <w:pStyle w:val="a0"/>
      </w:pPr>
      <w:r>
        <w:lastRenderedPageBreak/>
        <w:t>процессор: от двух ядер с тактовой частотой от одного гигагерца;</w:t>
      </w:r>
    </w:p>
    <w:p w14:paraId="4DCA5884" w14:textId="77777777" w:rsidR="00926315" w:rsidRDefault="008230DC">
      <w:pPr>
        <w:pStyle w:val="a0"/>
      </w:pPr>
      <w:r>
        <w:t>оперативная память: не менее четырёх гигабайт;</w:t>
      </w:r>
    </w:p>
    <w:p w14:paraId="66B2A747" w14:textId="77777777" w:rsidR="00926315" w:rsidRDefault="008230DC">
      <w:pPr>
        <w:pStyle w:val="a0"/>
      </w:pPr>
      <w:r>
        <w:t>место на диске: не менее двадцати гигабайт;</w:t>
      </w:r>
    </w:p>
    <w:p w14:paraId="6EC83B23" w14:textId="77777777" w:rsidR="00926315" w:rsidRDefault="008230DC">
      <w:pPr>
        <w:pStyle w:val="a0"/>
      </w:pPr>
      <w:r>
        <w:t>операционная система: Ubuntu 20.04/22.04 LTS или другой стабильный дистрибутив Linux.</w:t>
      </w:r>
    </w:p>
    <w:p w14:paraId="1291A095" w14:textId="77777777" w:rsidR="00926315" w:rsidRDefault="008230DC">
      <w:pPr>
        <w:pStyle w:val="3"/>
      </w:pPr>
      <w:bookmarkStart w:id="29" w:name="_Toc240984095"/>
      <w:r>
        <w:t>Требования к метрологическому обеспечению</w:t>
      </w:r>
      <w:bookmarkEnd w:id="29"/>
    </w:p>
    <w:p w14:paraId="77CA3923" w14:textId="77777777" w:rsidR="00926315" w:rsidRDefault="008230DC">
      <w:r>
        <w:t xml:space="preserve">В рамках проекта требования к метрологическому обеспечению не применяются. Состав и наименования городов и районов определяются внешним </w:t>
      </w:r>
      <w:proofErr w:type="spellStart"/>
      <w:r>
        <w:t>геосервисом</w:t>
      </w:r>
      <w:proofErr w:type="spellEnd"/>
      <w:r>
        <w:t xml:space="preserve"> и системой не нормируются.</w:t>
      </w:r>
    </w:p>
    <w:p w14:paraId="23FED8B8" w14:textId="77777777" w:rsidR="00926315" w:rsidRDefault="008230DC">
      <w:pPr>
        <w:pStyle w:val="3"/>
      </w:pPr>
      <w:bookmarkStart w:id="30" w:name="_Toc240984096"/>
      <w:r>
        <w:t>Требования к организационному обеспечению</w:t>
      </w:r>
      <w:bookmarkEnd w:id="30"/>
    </w:p>
    <w:p w14:paraId="02CCDEFE" w14:textId="77777777" w:rsidR="00926315" w:rsidRDefault="008230DC">
      <w:r>
        <w:t>К организационному обеспечению системы предъявляются следующие требования:</w:t>
      </w:r>
    </w:p>
    <w:p w14:paraId="08936914" w14:textId="00645BF7" w:rsidR="00926315" w:rsidRDefault="008230DC">
      <w:pPr>
        <w:pStyle w:val="a0"/>
      </w:pPr>
      <w:r>
        <w:t>порядок взаимодействия пользователей системы должен определяться ролевой моделью: пользователь ведёт свой профиль, выполняет поиск кандидатов и обменивается отметками симпатии, администратор системы обрабатывает жалобы и обращения;</w:t>
      </w:r>
    </w:p>
    <w:p w14:paraId="1A32DD97" w14:textId="77777777" w:rsidR="00926315" w:rsidRDefault="008230DC">
      <w:pPr>
        <w:pStyle w:val="a0"/>
      </w:pPr>
      <w:r>
        <w:t>решение о временном скрытии профиля из поиска и о блокировке профиля должно приниматься администратором системы на основании содержимого жалобы, профиля нарушителя и истории ранее поданных на него жалоб;</w:t>
      </w:r>
    </w:p>
    <w:p w14:paraId="2C6BB29A" w14:textId="77777777" w:rsidR="00926315" w:rsidRDefault="008230DC">
      <w:pPr>
        <w:pStyle w:val="a0"/>
      </w:pPr>
      <w:r>
        <w:t>при сбоях, отказах и авариях система должна информировать пользователя о причине отказа и предлагать повторить операцию позже, а поставщик ПО должен устранять причину отказа по данным журналов работы системы;</w:t>
      </w:r>
    </w:p>
    <w:p w14:paraId="3AAF96D9" w14:textId="77777777" w:rsidR="00926315" w:rsidRDefault="008230DC">
      <w:pPr>
        <w:pStyle w:val="a0"/>
      </w:pPr>
      <w:r>
        <w:t xml:space="preserve">при недоступности внешнего </w:t>
      </w:r>
      <w:proofErr w:type="spellStart"/>
      <w:r>
        <w:t>геосервиса</w:t>
      </w:r>
      <w:proofErr w:type="spellEnd"/>
      <w:r>
        <w:t xml:space="preserve"> и службы электронной почты пользователи должны продолжать работу в режиме ограниченной работоспособности согласно подразделу «Требования к структуре системы в целом».</w:t>
      </w:r>
    </w:p>
    <w:p w14:paraId="7D3ADD4E" w14:textId="77777777" w:rsidR="00926315" w:rsidRDefault="008230DC">
      <w:pPr>
        <w:pStyle w:val="3"/>
      </w:pPr>
      <w:bookmarkStart w:id="31" w:name="_Toc240984097"/>
      <w:r>
        <w:t>Требования к методическому обеспечению</w:t>
      </w:r>
      <w:bookmarkEnd w:id="31"/>
    </w:p>
    <w:p w14:paraId="5648F305" w14:textId="77777777" w:rsidR="00926315" w:rsidRDefault="008230DC">
      <w:r>
        <w:t>При разработке и функционировании системы должны применяться следующие нормативно-технические документы:</w:t>
      </w:r>
    </w:p>
    <w:p w14:paraId="479FE00E" w14:textId="77777777" w:rsidR="00926315" w:rsidRDefault="008230DC">
      <w:pPr>
        <w:pStyle w:val="a0"/>
      </w:pPr>
      <w:r>
        <w:t>ГОСТ 34.602-2020 – в части состава и содержания настоящего технического задания;</w:t>
      </w:r>
    </w:p>
    <w:p w14:paraId="5B635FBD" w14:textId="77777777" w:rsidR="00926315" w:rsidRDefault="008230DC">
      <w:pPr>
        <w:pStyle w:val="a0"/>
      </w:pPr>
      <w:r>
        <w:t>ГОСТ 7.32-2017 – в части оформления отчётных документов;</w:t>
      </w:r>
    </w:p>
    <w:p w14:paraId="0E5CA9A8" w14:textId="77777777" w:rsidR="00926315" w:rsidRDefault="008230DC">
      <w:pPr>
        <w:pStyle w:val="a0"/>
      </w:pPr>
      <w:r>
        <w:t>СТП ВятГУ 101-2004 – в части оформления текстовых документов.</w:t>
      </w:r>
    </w:p>
    <w:p w14:paraId="13E55D43" w14:textId="77777777" w:rsidR="00926315" w:rsidRDefault="008230DC">
      <w:r>
        <w:t xml:space="preserve"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</w:t>
      </w:r>
      <w:r>
        <w:lastRenderedPageBreak/>
        <w:t>соответствующего этапа работ. Разработка собственных методик при создании системы не требуется.</w:t>
      </w:r>
    </w:p>
    <w:p w14:paraId="613794E7" w14:textId="77777777" w:rsidR="00926315" w:rsidRDefault="008230DC">
      <w:pPr>
        <w:pStyle w:val="2"/>
      </w:pPr>
      <w:bookmarkStart w:id="32" w:name="_Toc240984098"/>
      <w:r>
        <w:t>Общие технические требования к системе</w:t>
      </w:r>
      <w:bookmarkEnd w:id="32"/>
    </w:p>
    <w:p w14:paraId="2C583949" w14:textId="77777777" w:rsidR="00926315" w:rsidRDefault="008230DC">
      <w:r>
        <w:t>Данный подраздел настоящего технического задания содержит общие технические требования к системе.</w:t>
      </w:r>
    </w:p>
    <w:p w14:paraId="4F9A776A" w14:textId="77777777" w:rsidR="00926315" w:rsidRDefault="008230DC">
      <w:pPr>
        <w:pStyle w:val="3"/>
      </w:pPr>
      <w:bookmarkStart w:id="33" w:name="_Toc240984099"/>
      <w:r>
        <w:t>Требования к численности и квалификации персонала и пользователей системы</w:t>
      </w:r>
      <w:bookmarkEnd w:id="33"/>
    </w:p>
    <w:p w14:paraId="73E40BCD" w14:textId="77777777" w:rsidR="00926315" w:rsidRDefault="008230DC">
      <w:r>
        <w:t>К численности и квалификации персонала и пользователей системы предъявляются следующие требования:</w:t>
      </w:r>
    </w:p>
    <w:p w14:paraId="0EA59FB4" w14:textId="77777777" w:rsidR="00926315" w:rsidRDefault="008230DC">
      <w:pPr>
        <w:pStyle w:val="a0"/>
      </w:pPr>
      <w:r>
        <w:t>численность персонала, обеспечивающего эксплуатацию системы, – 1 человек в роли администратора системы, совмещающий эту роль с разработкой системы и с модерацией профилей;</w:t>
      </w:r>
    </w:p>
    <w:p w14:paraId="02EC62FC" w14:textId="77777777" w:rsidR="00926315" w:rsidRDefault="008230DC">
      <w:pPr>
        <w:pStyle w:val="a0"/>
      </w:pPr>
      <w:r>
        <w:t xml:space="preserve">администратор системы должен владеть навыками развёртывания и обслуживания приложений в </w:t>
      </w:r>
      <w:proofErr w:type="spellStart"/>
      <w:r>
        <w:t>Docker</w:t>
      </w:r>
      <w:proofErr w:type="spellEnd"/>
      <w:r>
        <w:t xml:space="preserve">-контейнерах, администрирования СУБД </w:t>
      </w:r>
      <w:proofErr w:type="spellStart"/>
      <w:r>
        <w:t>PostgreSQL</w:t>
      </w:r>
      <w:proofErr w:type="spellEnd"/>
      <w:r>
        <w:t xml:space="preserve"> и операционной системы семейства Linux;</w:t>
      </w:r>
    </w:p>
    <w:p w14:paraId="419DFF91" w14:textId="77777777" w:rsidR="00926315" w:rsidRDefault="008230DC">
      <w:pPr>
        <w:pStyle w:val="a0"/>
      </w:pPr>
      <w:r>
        <w:t>администратор системы должен быть ознакомлен с перечнем причин жалоб и порядком принятия решений по ним до начала обработки очереди жалоб;</w:t>
      </w:r>
    </w:p>
    <w:p w14:paraId="656222FC" w14:textId="77777777" w:rsidR="00926315" w:rsidRDefault="008230DC">
      <w:pPr>
        <w:pStyle w:val="a0"/>
      </w:pPr>
      <w:r>
        <w:t>численность пользователей системы не ограничивается;</w:t>
      </w:r>
    </w:p>
    <w:p w14:paraId="00E50F11" w14:textId="77777777" w:rsidR="00926315" w:rsidRDefault="008230DC">
      <w:pPr>
        <w:pStyle w:val="a0"/>
      </w:pPr>
      <w:r>
        <w:t>пользователь системы не должен обладать специальными знаниями в области информационных технологий; достаточными являются навыки работы с браузером и ознакомление с руководством пользователя;</w:t>
      </w:r>
    </w:p>
    <w:p w14:paraId="6E7FB9C4" w14:textId="77777777" w:rsidR="00926315" w:rsidRDefault="008230DC">
      <w:pPr>
        <w:pStyle w:val="a0"/>
      </w:pPr>
      <w:r>
        <w:t>подготовка и контроль знаний и навыков пользователей не проводятся; подготовка администратора системы обеспечивается в рамках обучения по образовательной программе;</w:t>
      </w:r>
    </w:p>
    <w:p w14:paraId="3506960E" w14:textId="77777777" w:rsidR="00926315" w:rsidRDefault="008230DC">
      <w:pPr>
        <w:pStyle w:val="a0"/>
      </w:pPr>
      <w:r>
        <w:t>режим работы пользователей системы – произвольный, круглосуточный; режим работы администратора системы – по мере поступления жалоб и обращений и по мере возникновения отказов, требующих устранения.</w:t>
      </w:r>
    </w:p>
    <w:p w14:paraId="58B77438" w14:textId="77777777" w:rsidR="00926315" w:rsidRDefault="008230DC">
      <w:pPr>
        <w:pStyle w:val="3"/>
      </w:pPr>
      <w:bookmarkStart w:id="34" w:name="_Toc240984100"/>
      <w:r>
        <w:t>Требования к показателям назначения</w:t>
      </w:r>
      <w:bookmarkEnd w:id="34"/>
    </w:p>
    <w:p w14:paraId="10F28015" w14:textId="77777777" w:rsidR="00926315" w:rsidRDefault="008230DC">
      <w:r>
        <w:t>К системе предъявляются следующие требования к показателям назначения:</w:t>
      </w:r>
    </w:p>
    <w:p w14:paraId="42286325" w14:textId="77777777" w:rsidR="00926315" w:rsidRDefault="008230DC">
      <w:pPr>
        <w:pStyle w:val="a0"/>
      </w:pPr>
      <w:r>
        <w:t>система должна возвращать список кандидатов не позднее 2 секунд с момента нажатия кнопки «Поиск» при базе до 100 000 профилей;</w:t>
      </w:r>
    </w:p>
    <w:p w14:paraId="22706127" w14:textId="77777777" w:rsidR="00926315" w:rsidRDefault="008230DC">
      <w:pPr>
        <w:pStyle w:val="a0"/>
      </w:pPr>
      <w:r>
        <w:t xml:space="preserve">система должна формировать </w:t>
      </w:r>
      <w:proofErr w:type="spellStart"/>
      <w:r>
        <w:t>мэтч</w:t>
      </w:r>
      <w:proofErr w:type="spellEnd"/>
      <w:r>
        <w:t xml:space="preserve"> не позднее 1 минуты с момента постановки второго встречного лайка;</w:t>
      </w:r>
    </w:p>
    <w:p w14:paraId="15C70C4D" w14:textId="77777777" w:rsidR="00926315" w:rsidRDefault="008230DC">
      <w:pPr>
        <w:pStyle w:val="a0"/>
      </w:pPr>
      <w:r>
        <w:lastRenderedPageBreak/>
        <w:t>система должна отображать поступившую жалобу в очереди жалоб администратора системы не позднее 1 минуты с момента её подачи;</w:t>
      </w:r>
    </w:p>
    <w:p w14:paraId="102FA630" w14:textId="77777777" w:rsidR="00926315" w:rsidRDefault="008230DC">
      <w:pPr>
        <w:pStyle w:val="a0"/>
      </w:pPr>
      <w:r>
        <w:t>система должна поддерживать не менее 500 одновременно работающих пользователей без нарушения порогов, описанных выше.</w:t>
      </w:r>
    </w:p>
    <w:p w14:paraId="0F074C78" w14:textId="77777777" w:rsidR="00926315" w:rsidRDefault="008230DC">
      <w:r>
        <w:t>Проверка перечисленных показателей должна выполняться в ходе приёмочных испытаний по критериям, приведённым в разделе «Порядок контроля и приёмки системы».</w:t>
      </w:r>
    </w:p>
    <w:p w14:paraId="260D4095" w14:textId="77777777" w:rsidR="00926315" w:rsidRDefault="008230DC">
      <w:pPr>
        <w:pStyle w:val="3"/>
      </w:pPr>
      <w:bookmarkStart w:id="35" w:name="_Toc240984101"/>
      <w:r>
        <w:t>Требования к надёжности</w:t>
      </w:r>
      <w:bookmarkEnd w:id="35"/>
    </w:p>
    <w:p w14:paraId="65735551" w14:textId="77777777" w:rsidR="00926315" w:rsidRDefault="008230DC">
      <w:r>
        <w:t>Пользователю, работающему с системой, должен быть предоставлен непрерывный доступ к работе с функционалом. Программа не должна непредвиденно завершать работу. Отказ вследствие некорректных действий или вводимых данных пользователя должен быть исключён. К надёжности системы предъявляются следующие требования:</w:t>
      </w:r>
    </w:p>
    <w:p w14:paraId="149CDF51" w14:textId="77777777" w:rsidR="00926315" w:rsidRDefault="008230DC">
      <w:pPr>
        <w:pStyle w:val="a0"/>
      </w:pPr>
      <w:r>
        <w:t>система должна обеспечивать доступность функций поиска кандидатов, постановки лайков и просмотра разделов «Лайки» и «</w:t>
      </w:r>
      <w:proofErr w:type="spellStart"/>
      <w:r>
        <w:t>Мэтчи</w:t>
      </w:r>
      <w:proofErr w:type="spellEnd"/>
      <w:r>
        <w:t>» не менее 99 % времени календарного месяца без учёта планового обслуживания;</w:t>
      </w:r>
    </w:p>
    <w:p w14:paraId="612FE690" w14:textId="77777777" w:rsidR="00926315" w:rsidRDefault="008230DC">
      <w:pPr>
        <w:pStyle w:val="a0"/>
      </w:pPr>
      <w:r>
        <w:t xml:space="preserve">система не должна терять зафиксированные лайки и сформированные </w:t>
      </w:r>
      <w:proofErr w:type="spellStart"/>
      <w:r>
        <w:t>мэтчи</w:t>
      </w:r>
      <w:proofErr w:type="spellEnd"/>
      <w:r>
        <w:t xml:space="preserve"> при перезапуске сервера или обрыве соединения пользователя;</w:t>
      </w:r>
    </w:p>
    <w:p w14:paraId="05AD0EBD" w14:textId="77777777" w:rsidR="00926315" w:rsidRDefault="008230DC">
      <w:pPr>
        <w:pStyle w:val="a0"/>
      </w:pPr>
      <w:r>
        <w:t xml:space="preserve">система должна при недоступности внешнего </w:t>
      </w:r>
      <w:proofErr w:type="spellStart"/>
      <w:r>
        <w:t>геосервиса</w:t>
      </w:r>
      <w:proofErr w:type="spellEnd"/>
      <w:r>
        <w:t xml:space="preserve"> сохранять доступными поиск кандидатов по ранее загруженной копии справочника городов и районов, просмотр разделов «Лайки» и «</w:t>
      </w:r>
      <w:proofErr w:type="spellStart"/>
      <w:r>
        <w:t>Мэтчи</w:t>
      </w:r>
      <w:proofErr w:type="spellEnd"/>
      <w:r>
        <w:t>» и просмотр профилей.</w:t>
      </w:r>
    </w:p>
    <w:p w14:paraId="5B1B15C4" w14:textId="77777777" w:rsidR="00926315" w:rsidRDefault="008230DC">
      <w:r>
        <w:t>Кроме того, система должна сохранять работоспособность при кратковременной потере соединения пользователем: при восстановлении соединения пользователь продолжает работу с актуальным состоянием разделов «Лайки» и «</w:t>
      </w:r>
      <w:proofErr w:type="spellStart"/>
      <w:r>
        <w:t>Мэтчи</w:t>
      </w:r>
      <w:proofErr w:type="spellEnd"/>
      <w:r>
        <w:t>» без повторного входа в аккаунт в пределах срока действия маркера доступа.</w:t>
      </w:r>
    </w:p>
    <w:p w14:paraId="391EE761" w14:textId="77777777" w:rsidR="00926315" w:rsidRDefault="008230DC">
      <w:pPr>
        <w:pStyle w:val="3"/>
      </w:pPr>
      <w:bookmarkStart w:id="36" w:name="_Toc240984102"/>
      <w:r>
        <w:t>Требования к безопасности</w:t>
      </w:r>
      <w:bookmarkEnd w:id="36"/>
    </w:p>
    <w:p w14:paraId="719F52A5" w14:textId="77777777" w:rsidR="00926315" w:rsidRDefault="008230DC">
      <w:r>
        <w:t xml:space="preserve">К безопасности системы предъявляются следующие требование — система не должна хранить пароли пользователей, должна хранить одноразовый код подтверждения только в виде </w:t>
      </w:r>
      <w:proofErr w:type="spellStart"/>
      <w:r>
        <w:t>хеша</w:t>
      </w:r>
      <w:proofErr w:type="spellEnd"/>
      <w:r>
        <w:t xml:space="preserve">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</w:r>
    </w:p>
    <w:p w14:paraId="08327F0D" w14:textId="77777777" w:rsidR="00926315" w:rsidRDefault="008230DC">
      <w:r>
        <w:t>Программное обеспечение не должно произвольно изменять или удалять данные, сохранённые в базе данных в процессе взаимодействия с программой. Передача данных между веб-</w:t>
      </w:r>
      <w:r>
        <w:lastRenderedPageBreak/>
        <w:t>приложением и серверной частью должна выполняться исключительно по защищённым протоколам.</w:t>
      </w:r>
    </w:p>
    <w:p w14:paraId="1440D9FC" w14:textId="77777777" w:rsidR="00926315" w:rsidRDefault="008230DC">
      <w:r>
        <w:t>Система не включает в свой состав собственных технических средств: серверная часть размещается на арендуемом виртуальном выделенном сервере, клиентская часть исполняется в браузере на серийных устройствах пользователей. В связи с этим требования по обеспечению безопасности при монтаже, наладке, обслуживании и ремонте технических средств, требования по защите от воздействия электрического тока и электромагнитных полей к системе не предъявляются.</w:t>
      </w:r>
    </w:p>
    <w:p w14:paraId="16F75E3C" w14:textId="77777777" w:rsidR="00926315" w:rsidRDefault="008230DC">
      <w:pPr>
        <w:pStyle w:val="3"/>
      </w:pPr>
      <w:bookmarkStart w:id="37" w:name="_Toc240984103"/>
      <w:r>
        <w:t>Требования к эргономике и технической эстетике</w:t>
      </w:r>
      <w:bookmarkEnd w:id="37"/>
    </w:p>
    <w:p w14:paraId="2AE6D46D" w14:textId="77777777" w:rsidR="00926315" w:rsidRDefault="008230DC">
      <w:r>
        <w:t>Эргономические требования к организации и средствам деятельности пользователей системы, включая состав экранов, средства отображения информации и размещение элементов управления, приведены в подразделе «Требования к пользовательскому интерфейсу» настоящего технического задания. Дополнительно предъявляются следующие требования:</w:t>
      </w:r>
    </w:p>
    <w:p w14:paraId="74702F03" w14:textId="77777777" w:rsidR="00926315" w:rsidRDefault="008230DC">
      <w:pPr>
        <w:pStyle w:val="a0"/>
      </w:pPr>
      <w:r>
        <w:t>человеко-машинный интерфейс должен обеспечивать композиционную целостность – единое расположение наименования сервиса, вкладок разделов и кнопки перехода в профиль пользователя на всех экранах системы;</w:t>
      </w:r>
    </w:p>
    <w:p w14:paraId="0EC888FE" w14:textId="77777777" w:rsidR="00926315" w:rsidRDefault="008230DC">
      <w:pPr>
        <w:pStyle w:val="a0"/>
      </w:pPr>
      <w:r>
        <w:t>информационная выразительность интерфейса должна обеспечиваться единообразным представлением карточки пользователя в списке результатов поиска, в разделе «Лайки» и в разделе «</w:t>
      </w:r>
      <w:proofErr w:type="spellStart"/>
      <w:r>
        <w:t>Мэтчи</w:t>
      </w:r>
      <w:proofErr w:type="spellEnd"/>
      <w:r>
        <w:t>», при котором контактные данные присутствуют в карточке только в разделе «</w:t>
      </w:r>
      <w:proofErr w:type="spellStart"/>
      <w:r>
        <w:t>Мэтчи</w:t>
      </w:r>
      <w:proofErr w:type="spellEnd"/>
      <w:r>
        <w:t>»;</w:t>
      </w:r>
    </w:p>
    <w:p w14:paraId="3E3C3856" w14:textId="77777777" w:rsidR="00926315" w:rsidRDefault="008230DC">
      <w:pPr>
        <w:pStyle w:val="a0"/>
      </w:pPr>
      <w:r>
        <w:t>сообщения об отказах должны содержать причину отказа и элемент повтора операции; не допускается отображение пользователю внутренних кодов и текстов ошибок внешних сервисов без пояснения;</w:t>
      </w:r>
    </w:p>
    <w:p w14:paraId="274A20B2" w14:textId="77777777" w:rsidR="00926315" w:rsidRDefault="008230DC">
      <w:pPr>
        <w:pStyle w:val="a0"/>
      </w:pPr>
      <w:r>
        <w:t>рациональность формы должна обеспечиваться размещением полей выбора города, района и фильтров подбора в пределах одной панели фильтров, доступной без перехода на другие экраны;</w:t>
      </w:r>
    </w:p>
    <w:p w14:paraId="61D52441" w14:textId="77777777" w:rsidR="00926315" w:rsidRDefault="008230DC">
      <w:pPr>
        <w:pStyle w:val="a0"/>
      </w:pPr>
      <w:r>
        <w:t>интерфейс веб-приложения должен сохранять работоспособность и читаемость при ширине окна браузера от 360 пикселей;</w:t>
      </w:r>
    </w:p>
    <w:p w14:paraId="48DCB86A" w14:textId="77777777" w:rsidR="00926315" w:rsidRDefault="008230DC">
      <w:pPr>
        <w:pStyle w:val="a0"/>
      </w:pPr>
      <w:r>
        <w:t>требования к организации рабочего места не предъявляются, поскольку система эксплуатируется на личных устройствах пользователей в произвольных условиях.</w:t>
      </w:r>
    </w:p>
    <w:p w14:paraId="569B9C70" w14:textId="77777777" w:rsidR="00926315" w:rsidRDefault="008230DC">
      <w:pPr>
        <w:pStyle w:val="3"/>
      </w:pPr>
      <w:bookmarkStart w:id="38" w:name="_Toc240984104"/>
      <w:r>
        <w:t>Требования к транспортабельности</w:t>
      </w:r>
      <w:bookmarkEnd w:id="38"/>
    </w:p>
    <w:p w14:paraId="2ACD5E0A" w14:textId="77777777" w:rsidR="00926315" w:rsidRDefault="008230DC">
      <w:r>
        <w:t>Требования к транспортабельности не предъявляются.</w:t>
      </w:r>
    </w:p>
    <w:p w14:paraId="239D67F2" w14:textId="77777777" w:rsidR="00926315" w:rsidRDefault="008230DC">
      <w:pPr>
        <w:pStyle w:val="3"/>
      </w:pPr>
      <w:bookmarkStart w:id="39" w:name="_Toc240984105"/>
      <w:r>
        <w:lastRenderedPageBreak/>
        <w:t>Требования к эксплуатации, техническому обслуживанию, ремонту и хранению компонентов системы</w:t>
      </w:r>
      <w:bookmarkEnd w:id="39"/>
    </w:p>
    <w:p w14:paraId="68A97F3C" w14:textId="77777777" w:rsidR="00926315" w:rsidRDefault="008230DC">
      <w:r>
        <w:t>К эксплуатации, техническому обслуживанию, ремонту и хранению компонентов системы предъявляются следующие требования:</w:t>
      </w:r>
    </w:p>
    <w:p w14:paraId="49831636" w14:textId="77777777" w:rsidR="00926315" w:rsidRDefault="008230DC">
      <w:pPr>
        <w:pStyle w:val="a0"/>
      </w:pPr>
      <w:r>
        <w:t>режим эксплуатации серверной части и базы данных – круглосуточный, без постоянного присутствия обслуживающего персонала;</w:t>
      </w:r>
    </w:p>
    <w:p w14:paraId="44F7E14B" w14:textId="77777777" w:rsidR="00926315" w:rsidRDefault="008230DC">
      <w:pPr>
        <w:pStyle w:val="a0"/>
      </w:pPr>
      <w:r>
        <w:t>плановое обслуживание системы должно выполняться в окне продолжительностью не более 2 часов не чаще одного раза в календарный месяц, в интервале с 02:00 до 06:00; время планового обслуживания не учитывается при расчёте показателя доступности сервиса;</w:t>
      </w:r>
    </w:p>
    <w:p w14:paraId="748AE59E" w14:textId="77777777" w:rsidR="00926315" w:rsidRDefault="008230DC">
      <w:pPr>
        <w:pStyle w:val="a0"/>
      </w:pPr>
      <w:r>
        <w:t xml:space="preserve">в состав работ по техническому обслуживанию должны входить обновление образов </w:t>
      </w:r>
      <w:proofErr w:type="spellStart"/>
      <w:r>
        <w:t>Docker</w:t>
      </w:r>
      <w:proofErr w:type="spellEnd"/>
      <w:r>
        <w:t>-контейнеров, установка обновлений безопасности операционной системы, проверка выполнения резервного копирования базы данных и файлового хранилища фотографий, очистка устаревших записей кэша и просроченных одноразовых кодов подтверждения;</w:t>
      </w:r>
    </w:p>
    <w:p w14:paraId="0F97C368" w14:textId="77777777" w:rsidR="00926315" w:rsidRDefault="008230DC">
      <w:pPr>
        <w:pStyle w:val="a0"/>
      </w:pPr>
      <w:r>
        <w:t>обработка очередей жалоб и обращений должна выполняться администратором системы в рабочие дни по мере их поступления;</w:t>
      </w:r>
    </w:p>
    <w:p w14:paraId="4C301A90" w14:textId="77777777" w:rsidR="00926315" w:rsidRDefault="008230DC">
      <w:pPr>
        <w:pStyle w:val="a0"/>
      </w:pPr>
      <w:r>
        <w:t>контроль технического состояния системы должен выполняться по журналам работы и данным мониторинга доступности серверной части;</w:t>
      </w:r>
    </w:p>
    <w:p w14:paraId="6C77DF7A" w14:textId="77777777" w:rsidR="00926315" w:rsidRDefault="008230DC">
      <w:pPr>
        <w:pStyle w:val="a0"/>
      </w:pPr>
      <w:r>
        <w:t>требования к допустимым площадям для размещения персонала и технических средств, к параметрам сетей энергоснабжения, вентиляции и охлаждения не предъявляются: размещение серверного оборудования обеспечивает хостинг-провайдер.</w:t>
      </w:r>
    </w:p>
    <w:p w14:paraId="4DC52B01" w14:textId="77777777" w:rsidR="00926315" w:rsidRDefault="008230DC">
      <w:pPr>
        <w:pStyle w:val="3"/>
      </w:pPr>
      <w:bookmarkStart w:id="40" w:name="_Toc240984106"/>
      <w:r>
        <w:t>Требования к защите информации от несанкционированного доступа</w:t>
      </w:r>
      <w:bookmarkEnd w:id="40"/>
    </w:p>
    <w:p w14:paraId="200F9D8E" w14:textId="77777777" w:rsidR="00926315" w:rsidRDefault="008230DC">
      <w:r>
        <w:t>К защите информации от несанкционированного доступа предъявляются следующие требования:</w:t>
      </w:r>
    </w:p>
    <w:p w14:paraId="121C2269" w14:textId="77777777" w:rsidR="00926315" w:rsidRDefault="008230DC">
      <w:pPr>
        <w:pStyle w:val="a0"/>
      </w:pPr>
      <w:r>
        <w:t xml:space="preserve">система должна предоставлять доступ к контактным данным пользователя только тем пользователям, с которыми у него сформирован </w:t>
      </w:r>
      <w:proofErr w:type="spellStart"/>
      <w:r>
        <w:t>мэтч</w:t>
      </w:r>
      <w:proofErr w:type="spellEnd"/>
      <w:r>
        <w:t>, отклоняя прочие запросы с кодом 403;</w:t>
      </w:r>
    </w:p>
    <w:p w14:paraId="5C60D71B" w14:textId="77777777" w:rsidR="00926315" w:rsidRDefault="008230DC">
      <w:pPr>
        <w:pStyle w:val="a0"/>
      </w:pPr>
      <w:r>
        <w:t>система должна предоставлять доступ к панели администратора и к очередям жалоб и обращений только учётным записям с ролью администратора системы, отклоняя прочие запросы с кодом 403;</w:t>
      </w:r>
    </w:p>
    <w:p w14:paraId="0A291329" w14:textId="77777777" w:rsidR="00926315" w:rsidRDefault="008230DC">
      <w:pPr>
        <w:pStyle w:val="a0"/>
      </w:pPr>
      <w:r>
        <w:t>система должна фиксировать в журнале каждое действие администратора системы по скрытию и блокировке профиля с указанием учётной записи, времени и основания;</w:t>
      </w:r>
    </w:p>
    <w:p w14:paraId="64D0B208" w14:textId="77777777" w:rsidR="00926315" w:rsidRDefault="008230DC">
      <w:pPr>
        <w:pStyle w:val="a0"/>
      </w:pPr>
      <w:r>
        <w:t>состав данных, передаваемых пользователю в списке кандидатов, в профиле кандидата и в разделе «Лайки», должен ограничиваться отображаемым именем, возрастом, полом, фотографией, описанием о себе и указанными фильтрами подбора.</w:t>
      </w:r>
    </w:p>
    <w:p w14:paraId="354AC834" w14:textId="77777777" w:rsidR="00926315" w:rsidRDefault="008230DC">
      <w:r>
        <w:lastRenderedPageBreak/>
        <w:t>Доступ к функциям поиска и подбора должен предоставляться только после успешного входа в аккаунт. Маркер доступа должен храниться в защищённом хранилище браузера пользователя и передаваться при каждом запросе к серверной части.</w:t>
      </w:r>
    </w:p>
    <w:p w14:paraId="10EF50EE" w14:textId="77777777" w:rsidR="00926315" w:rsidRDefault="008230DC">
      <w:pPr>
        <w:pStyle w:val="3"/>
      </w:pPr>
      <w:bookmarkStart w:id="41" w:name="_Toc240984107"/>
      <w:r>
        <w:t>Требования по сохранности информации при авариях</w:t>
      </w:r>
      <w:bookmarkEnd w:id="41"/>
    </w:p>
    <w:p w14:paraId="48006C5D" w14:textId="77777777" w:rsidR="00926315" w:rsidRDefault="008230DC">
      <w:r>
        <w:t>Сохранность информации в системе должна быть обеспечена при возникновении следующих событий:</w:t>
      </w:r>
    </w:p>
    <w:p w14:paraId="534A0493" w14:textId="77777777" w:rsidR="00926315" w:rsidRDefault="008230DC">
      <w:pPr>
        <w:pStyle w:val="a0"/>
      </w:pPr>
      <w:r>
        <w:t>потеря электропитания и аварийное завершение работы виртуального выделенного сервера;</w:t>
      </w:r>
    </w:p>
    <w:p w14:paraId="599E5E9B" w14:textId="77777777" w:rsidR="00926315" w:rsidRDefault="008230DC">
      <w:pPr>
        <w:pStyle w:val="a0"/>
      </w:pPr>
      <w:r>
        <w:t>аварийный перезапуск контейнера серверной части или контейнера базы данных;</w:t>
      </w:r>
    </w:p>
    <w:p w14:paraId="2BA04D08" w14:textId="77777777" w:rsidR="00926315" w:rsidRDefault="008230DC">
      <w:pPr>
        <w:pStyle w:val="a0"/>
      </w:pPr>
      <w:r>
        <w:t xml:space="preserve">отказ дискового накопителя, на котором размещён том </w:t>
      </w:r>
      <w:proofErr w:type="spellStart"/>
      <w:r>
        <w:t>Docker</w:t>
      </w:r>
      <w:proofErr w:type="spellEnd"/>
      <w:r>
        <w:t xml:space="preserve"> с данными базы данных либо том файлового хранилища фотографий;</w:t>
      </w:r>
    </w:p>
    <w:p w14:paraId="3FB7F4E3" w14:textId="77777777" w:rsidR="00926315" w:rsidRDefault="008230DC">
      <w:pPr>
        <w:pStyle w:val="a0"/>
      </w:pPr>
      <w:r>
        <w:t>обрыв соединения пользователя и аварийное завершение работы браузера.</w:t>
      </w:r>
    </w:p>
    <w:p w14:paraId="0F3A7F29" w14:textId="77777777" w:rsidR="00926315" w:rsidRDefault="008230DC">
      <w:r>
        <w:t xml:space="preserve">При возникновении перечисленных событий должны быть сохранены учётные данные пользователей, сведения профилей, контактные данные, зафиксированные лайки и сформированные </w:t>
      </w:r>
      <w:proofErr w:type="spellStart"/>
      <w:r>
        <w:t>мэтчи</w:t>
      </w:r>
      <w:proofErr w:type="spellEnd"/>
      <w:r>
        <w:t xml:space="preserve">, сведения о жалобах и обращениях, журнал действий администратора системы и журнал согласий на обработку персональных данных. Утрата записей кэша ответов внешнего </w:t>
      </w:r>
      <w:proofErr w:type="spellStart"/>
      <w:r>
        <w:t>геосервиса</w:t>
      </w:r>
      <w:proofErr w:type="spellEnd"/>
      <w:r>
        <w:t xml:space="preserve"> и записей одноразовых кодов подтверждения при перечисленных событиях допускается.</w:t>
      </w:r>
    </w:p>
    <w:p w14:paraId="522D0170" w14:textId="77777777" w:rsidR="00926315" w:rsidRDefault="008230DC">
      <w:pPr>
        <w:pStyle w:val="3"/>
      </w:pPr>
      <w:bookmarkStart w:id="42" w:name="_Toc240984108"/>
      <w:r>
        <w:t>Требования к защите от влияния внешних воздействий</w:t>
      </w:r>
      <w:bookmarkEnd w:id="42"/>
    </w:p>
    <w:p w14:paraId="239D12B6" w14:textId="77777777" w:rsidR="00926315" w:rsidRDefault="008230DC">
      <w:r>
        <w:t>Требования к защите от влияния внешних воздействий не предъявляются.</w:t>
      </w:r>
    </w:p>
    <w:p w14:paraId="5BE38E9B" w14:textId="77777777" w:rsidR="00926315" w:rsidRDefault="008230DC">
      <w:pPr>
        <w:pStyle w:val="3"/>
      </w:pPr>
      <w:bookmarkStart w:id="43" w:name="_Toc240984109"/>
      <w:r>
        <w:t>Требования к патентной чистоте и патентоспособности</w:t>
      </w:r>
      <w:bookmarkEnd w:id="43"/>
    </w:p>
    <w:p w14:paraId="43E2BCE1" w14:textId="77777777" w:rsidR="00926315" w:rsidRDefault="008230DC">
      <w:r>
        <w:t xml:space="preserve">При разработке программного обеспечения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Справочные данные внешнего </w:t>
      </w:r>
      <w:proofErr w:type="spellStart"/>
      <w:r>
        <w:t>геосервиса</w:t>
      </w:r>
      <w:proofErr w:type="spellEnd"/>
      <w:r>
        <w:t xml:space="preserve"> должны использоваться в соответствии с его лицензионными условиями, включая обязательное указание источника данных. Фотографии, загружаемые пользователями, размещаются ими самостоятельно и не передаются третьим лицам.</w:t>
      </w:r>
    </w:p>
    <w:p w14:paraId="6C74E525" w14:textId="77777777" w:rsidR="00926315" w:rsidRDefault="008230DC">
      <w:pPr>
        <w:pStyle w:val="3"/>
      </w:pPr>
      <w:bookmarkStart w:id="44" w:name="_Toc240984110"/>
      <w:r>
        <w:lastRenderedPageBreak/>
        <w:t>Требования к стандартизации и унификации</w:t>
      </w:r>
      <w:bookmarkEnd w:id="44"/>
    </w:p>
    <w:p w14:paraId="5B879B60" w14:textId="77777777" w:rsidR="00926315" w:rsidRDefault="008230DC">
      <w:r>
        <w:t>Программная документация должна разрабатываться в соответствии с ГОСТ 34.602-2020, ГОСТ 7.32-2017, а также СТП ВятГУ 101-2004. Обмен данными между веб-приложением и серверной частью должен выполняться в формате JSON. Дата и время должны представляться в формате ISO 8601. Состав экранов и элементов управления должен соответствовать подразделу «Требования к пользовательскому интерфейсу» настоящего технического задания.</w:t>
      </w:r>
    </w:p>
    <w:p w14:paraId="7C60911B" w14:textId="77777777" w:rsidR="00926315" w:rsidRDefault="008230DC">
      <w:pPr>
        <w:pStyle w:val="3"/>
      </w:pPr>
      <w:bookmarkStart w:id="45" w:name="_Toc240984111"/>
      <w:r>
        <w:t>Ограничения, накладываемые на систему</w:t>
      </w:r>
      <w:bookmarkEnd w:id="45"/>
    </w:p>
    <w:p w14:paraId="1FABB3D8" w14:textId="77777777" w:rsidR="00926315" w:rsidRDefault="008230DC">
      <w:r>
        <w:t>На разрабатываемую систему накладываются следующие ограничения:</w:t>
      </w:r>
    </w:p>
    <w:p w14:paraId="191F22D6" w14:textId="77777777" w:rsidR="00926315" w:rsidRDefault="008230DC">
      <w:pPr>
        <w:pStyle w:val="a0"/>
      </w:pPr>
      <w:r>
        <w:t>система не должна являться площадкой объявлений о недвижимости: размещение, поиск и просмотр объявлений о сдаваемом жилье остаются во внешней среде;</w:t>
      </w:r>
    </w:p>
    <w:p w14:paraId="5A883C83" w14:textId="77777777" w:rsidR="00926315" w:rsidRDefault="008230DC">
      <w:pPr>
        <w:pStyle w:val="a0"/>
      </w:pPr>
      <w:r>
        <w:t>система не должна участвовать в денежных и договорных отношениях сторон: оплата аренды, депозитов и составление договора найма выполняются вне системы;</w:t>
      </w:r>
    </w:p>
    <w:p w14:paraId="37866673" w14:textId="77777777" w:rsidR="00926315" w:rsidRDefault="008230DC">
      <w:pPr>
        <w:pStyle w:val="a0"/>
      </w:pPr>
      <w:r>
        <w:t xml:space="preserve">система не должна раскрывать контактные данные пользователя ни в каком виде до момента формирования </w:t>
      </w:r>
      <w:proofErr w:type="spellStart"/>
      <w:r>
        <w:t>мэтча</w:t>
      </w:r>
      <w:proofErr w:type="spellEnd"/>
      <w:r>
        <w:t>;</w:t>
      </w:r>
    </w:p>
    <w:p w14:paraId="3A152318" w14:textId="77777777" w:rsidR="00926315" w:rsidRDefault="008230DC">
      <w:pPr>
        <w:pStyle w:val="a0"/>
      </w:pPr>
      <w:r>
        <w:t xml:space="preserve">система не должна предоставлять встроенный чат: общение сторон происходит через контактные данные, переданные после </w:t>
      </w:r>
      <w:proofErr w:type="spellStart"/>
      <w:r>
        <w:t>мэтча</w:t>
      </w:r>
      <w:proofErr w:type="spellEnd"/>
      <w:r>
        <w:t>, вне системы;</w:t>
      </w:r>
    </w:p>
    <w:p w14:paraId="57F016F9" w14:textId="77777777" w:rsidR="00926315" w:rsidRDefault="008230DC">
      <w:pPr>
        <w:pStyle w:val="a0"/>
      </w:pPr>
      <w:r>
        <w:t>состав фильтров подбора должен ограничиваться критериями бытовой совместимости; включение в фильтры подбора признаков пола, национальности, вероисповедания и иных признаков, использование которых может быть признано дискриминацией, не допускается;</w:t>
      </w:r>
    </w:p>
    <w:p w14:paraId="30AE44B2" w14:textId="77777777" w:rsidR="00926315" w:rsidRDefault="008230DC">
      <w:pPr>
        <w:pStyle w:val="a0"/>
      </w:pPr>
      <w:r>
        <w:t>система не должна выполнять проверку платёжеспособности, судимости и иную фоновую проверку пользователей и не должна интегрироваться с государственными реестрами недвижимости и паспортными базами;</w:t>
      </w:r>
    </w:p>
    <w:p w14:paraId="288E2C45" w14:textId="77777777" w:rsidR="00926315" w:rsidRDefault="008230DC">
      <w:pPr>
        <w:pStyle w:val="a0"/>
      </w:pPr>
      <w:r>
        <w:t xml:space="preserve">система не должна вести собственный справочник адресов и границ районов; справочные данные должны загружаться из внешнего </w:t>
      </w:r>
      <w:proofErr w:type="spellStart"/>
      <w:r>
        <w:t>геосервиса</w:t>
      </w:r>
      <w:proofErr w:type="spellEnd"/>
      <w:r>
        <w:t>;</w:t>
      </w:r>
    </w:p>
    <w:p w14:paraId="7145111B" w14:textId="77777777" w:rsidR="00926315" w:rsidRDefault="008230DC">
      <w:pPr>
        <w:pStyle w:val="a0"/>
      </w:pPr>
      <w:r>
        <w:t>обработка персональных данных пользователей должна выполняться в соответствии с требованиями законодательства о персональных данных и только при наличии зафиксированного явного согласия пользователя;</w:t>
      </w:r>
    </w:p>
    <w:p w14:paraId="01AE21F0" w14:textId="77777777" w:rsidR="00926315" w:rsidRDefault="008230DC">
      <w:pPr>
        <w:pStyle w:val="a0"/>
      </w:pPr>
      <w:r>
        <w:t xml:space="preserve">разработка и эксплуатация системы должны выполняться в пределах бесплатных тарифных планов внешнего </w:t>
      </w:r>
      <w:proofErr w:type="spellStart"/>
      <w:r>
        <w:t>геосервиса</w:t>
      </w:r>
      <w:proofErr w:type="spellEnd"/>
      <w:r>
        <w:t xml:space="preserve"> и службы электронной почты.</w:t>
      </w:r>
    </w:p>
    <w:p w14:paraId="1058A1AC" w14:textId="77777777" w:rsidR="00926315" w:rsidRDefault="008230DC">
      <w:pPr>
        <w:pStyle w:val="1"/>
      </w:pPr>
      <w:bookmarkStart w:id="46" w:name="_Toc240984112"/>
      <w:r>
        <w:lastRenderedPageBreak/>
        <w:t>Состав и содержание работ по созданию системы</w:t>
      </w:r>
      <w:bookmarkEnd w:id="46"/>
    </w:p>
    <w:p w14:paraId="333F00C7" w14:textId="77777777" w:rsidR="00926315" w:rsidRDefault="008230DC">
      <w:r>
        <w:t>Состав и содержание работ представлены в таблице 2.</w:t>
      </w:r>
    </w:p>
    <w:p w14:paraId="130DB31A" w14:textId="77777777" w:rsidR="00926315" w:rsidRDefault="008230DC">
      <w:pPr>
        <w:pStyle w:val="vgutTableName"/>
      </w:pPr>
      <w:r>
        <w:t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926315" w14:paraId="603845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14:paraId="0F9CBA00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14:paraId="0A984568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14:paraId="0EAB4B20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14:paraId="5C6DC1C5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14:paraId="79AF96C7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926315" w14:paraId="1F13C4C2" w14:textId="77777777">
        <w:tc>
          <w:tcPr>
            <w:tcW w:w="510" w:type="dxa"/>
          </w:tcPr>
          <w:p w14:paraId="69DF9C31" w14:textId="77777777" w:rsidR="00926315" w:rsidRDefault="008230DC">
            <w:pPr>
              <w:pStyle w:val="vgutTableText"/>
            </w:pPr>
            <w:r>
              <w:t>1</w:t>
            </w:r>
          </w:p>
        </w:tc>
        <w:tc>
          <w:tcPr>
            <w:tcW w:w="2154" w:type="dxa"/>
          </w:tcPr>
          <w:p w14:paraId="4277F0BF" w14:textId="77777777" w:rsidR="00926315" w:rsidRDefault="008230DC">
            <w:pPr>
              <w:pStyle w:val="vgutTableText"/>
            </w:pPr>
            <w:r>
              <w:t>Первичный анализ продукта</w:t>
            </w:r>
          </w:p>
        </w:tc>
        <w:tc>
          <w:tcPr>
            <w:tcW w:w="1644" w:type="dxa"/>
          </w:tcPr>
          <w:p w14:paraId="0E5BAD46" w14:textId="77777777" w:rsidR="00926315" w:rsidRDefault="008230DC">
            <w:pPr>
              <w:pStyle w:val="vgutTableText"/>
            </w:pPr>
            <w:r>
              <w:t>08.09.2026 – 10.09.2026</w:t>
            </w:r>
          </w:p>
        </w:tc>
        <w:tc>
          <w:tcPr>
            <w:tcW w:w="2665" w:type="dxa"/>
          </w:tcPr>
          <w:p w14:paraId="6E1320C2" w14:textId="77777777" w:rsidR="00926315" w:rsidRDefault="008230DC">
            <w:pPr>
              <w:pStyle w:val="vgutTableText"/>
            </w:pPr>
            <w:r>
              <w:t>Определить бизнес-проблему, цель системы, состав стейкхолдеров, границы системы и основные риски.</w:t>
            </w:r>
          </w:p>
        </w:tc>
        <w:tc>
          <w:tcPr>
            <w:tcW w:w="2665" w:type="dxa"/>
          </w:tcPr>
          <w:p w14:paraId="6EDC9382" w14:textId="77777777" w:rsidR="00926315" w:rsidRDefault="008230DC">
            <w:pPr>
              <w:pStyle w:val="vgutTableText"/>
            </w:pPr>
            <w:r>
              <w:t>Отчёт о первичном анализе продукта с перечнем первичных требований и критериев их проверки.</w:t>
            </w:r>
          </w:p>
        </w:tc>
      </w:tr>
      <w:tr w:rsidR="00926315" w14:paraId="7A76F49E" w14:textId="77777777">
        <w:tc>
          <w:tcPr>
            <w:tcW w:w="510" w:type="dxa"/>
          </w:tcPr>
          <w:p w14:paraId="54701AEB" w14:textId="77777777" w:rsidR="00926315" w:rsidRDefault="008230DC">
            <w:pPr>
              <w:pStyle w:val="vgutTableText"/>
            </w:pPr>
            <w:r>
              <w:t>2</w:t>
            </w:r>
          </w:p>
        </w:tc>
        <w:tc>
          <w:tcPr>
            <w:tcW w:w="2154" w:type="dxa"/>
          </w:tcPr>
          <w:p w14:paraId="6BC59E68" w14:textId="77777777" w:rsidR="00926315" w:rsidRDefault="008230DC">
            <w:pPr>
              <w:pStyle w:val="vgutTableText"/>
            </w:pPr>
            <w:r>
              <w:t>Разработка сценариев использования</w:t>
            </w:r>
          </w:p>
        </w:tc>
        <w:tc>
          <w:tcPr>
            <w:tcW w:w="1644" w:type="dxa"/>
          </w:tcPr>
          <w:p w14:paraId="175AF159" w14:textId="77777777" w:rsidR="00926315" w:rsidRDefault="008230DC">
            <w:pPr>
              <w:pStyle w:val="vgutTableText"/>
            </w:pPr>
            <w:r>
              <w:t>11.09.2026 – 13.09.2026</w:t>
            </w:r>
          </w:p>
        </w:tc>
        <w:tc>
          <w:tcPr>
            <w:tcW w:w="2665" w:type="dxa"/>
          </w:tcPr>
          <w:p w14:paraId="16E996A9" w14:textId="77777777" w:rsidR="00926315" w:rsidRDefault="008230DC">
            <w:pPr>
              <w:pStyle w:val="vgutTableText"/>
            </w:pPr>
            <w:r>
              <w:t>Описать основные сценарии использования системы с основными и альтернативными потоками событий.</w:t>
            </w:r>
          </w:p>
        </w:tc>
        <w:tc>
          <w:tcPr>
            <w:tcW w:w="2665" w:type="dxa"/>
          </w:tcPr>
          <w:p w14:paraId="1A459522" w14:textId="77777777" w:rsidR="00926315" w:rsidRDefault="008230DC">
            <w:pPr>
              <w:pStyle w:val="vgutTableText"/>
            </w:pPr>
            <w:r>
              <w:t>Документ со сценариями использования UC-1 – UC-4.</w:t>
            </w:r>
          </w:p>
        </w:tc>
      </w:tr>
      <w:tr w:rsidR="00926315" w14:paraId="263CFB89" w14:textId="77777777">
        <w:tc>
          <w:tcPr>
            <w:tcW w:w="510" w:type="dxa"/>
          </w:tcPr>
          <w:p w14:paraId="4093453D" w14:textId="77777777" w:rsidR="00926315" w:rsidRDefault="008230DC">
            <w:pPr>
              <w:pStyle w:val="vgutTableText"/>
            </w:pPr>
            <w:r>
              <w:t>3</w:t>
            </w:r>
          </w:p>
        </w:tc>
        <w:tc>
          <w:tcPr>
            <w:tcW w:w="2154" w:type="dxa"/>
          </w:tcPr>
          <w:p w14:paraId="6CD4081A" w14:textId="77777777" w:rsidR="00926315" w:rsidRDefault="008230DC">
            <w:pPr>
              <w:pStyle w:val="vgutTableText"/>
            </w:pPr>
            <w:r>
              <w:t>Классификация и формализация требований</w:t>
            </w:r>
          </w:p>
        </w:tc>
        <w:tc>
          <w:tcPr>
            <w:tcW w:w="1644" w:type="dxa"/>
          </w:tcPr>
          <w:p w14:paraId="1D47D093" w14:textId="77777777" w:rsidR="00926315" w:rsidRDefault="008230DC">
            <w:pPr>
              <w:pStyle w:val="vgutTableText"/>
            </w:pPr>
            <w:r>
              <w:t>14.09.2026 – 18.09.2026</w:t>
            </w:r>
          </w:p>
        </w:tc>
        <w:tc>
          <w:tcPr>
            <w:tcW w:w="2665" w:type="dxa"/>
          </w:tcPr>
          <w:p w14:paraId="67194615" w14:textId="77777777" w:rsidR="00926315" w:rsidRDefault="008230DC">
            <w:pPr>
              <w:pStyle w:val="vgutTableText"/>
            </w:pPr>
            <w:r>
              <w:t>Сформировать структурированный перечень системных требований с указанием типа, источника, приоритета и критерия верификации.</w:t>
            </w:r>
          </w:p>
        </w:tc>
        <w:tc>
          <w:tcPr>
            <w:tcW w:w="2665" w:type="dxa"/>
          </w:tcPr>
          <w:p w14:paraId="4FA273B0" w14:textId="77777777" w:rsidR="00926315" w:rsidRDefault="008230DC">
            <w:pPr>
              <w:pStyle w:val="vgutTableText"/>
            </w:pPr>
            <w:r>
              <w:t>Перечень требований FR-01 – FR-30, NFR-01 – NFR-16, CON-01 – CON-09.</w:t>
            </w:r>
          </w:p>
        </w:tc>
      </w:tr>
      <w:tr w:rsidR="00926315" w14:paraId="4C2040DE" w14:textId="77777777">
        <w:tc>
          <w:tcPr>
            <w:tcW w:w="510" w:type="dxa"/>
          </w:tcPr>
          <w:p w14:paraId="0C8A6D05" w14:textId="77777777" w:rsidR="00926315" w:rsidRDefault="008230DC">
            <w:pPr>
              <w:pStyle w:val="vgutTableText"/>
            </w:pPr>
            <w:r>
              <w:t>4</w:t>
            </w:r>
          </w:p>
        </w:tc>
        <w:tc>
          <w:tcPr>
            <w:tcW w:w="2154" w:type="dxa"/>
          </w:tcPr>
          <w:p w14:paraId="35851FC6" w14:textId="77777777" w:rsidR="00926315" w:rsidRDefault="008230DC">
            <w:pPr>
              <w:pStyle w:val="vgutTableText"/>
            </w:pPr>
            <w:r>
              <w:t>Разработка технического задания</w:t>
            </w:r>
          </w:p>
        </w:tc>
        <w:tc>
          <w:tcPr>
            <w:tcW w:w="1644" w:type="dxa"/>
          </w:tcPr>
          <w:p w14:paraId="4F20C94B" w14:textId="77777777" w:rsidR="00926315" w:rsidRDefault="008230DC">
            <w:pPr>
              <w:pStyle w:val="vgutTableText"/>
            </w:pPr>
            <w:r>
              <w:t>19.09.2026 – 01.10.2026</w:t>
            </w:r>
          </w:p>
        </w:tc>
        <w:tc>
          <w:tcPr>
            <w:tcW w:w="2665" w:type="dxa"/>
          </w:tcPr>
          <w:p w14:paraId="37D71E55" w14:textId="77777777" w:rsidR="00926315" w:rsidRDefault="008230DC">
            <w:pPr>
              <w:pStyle w:val="vgutTableText"/>
            </w:pPr>
            <w:r>
              <w:t>Разработать ТЗ в соответствии с ГОСТ 34.602-2020.</w:t>
            </w:r>
          </w:p>
        </w:tc>
        <w:tc>
          <w:tcPr>
            <w:tcW w:w="2665" w:type="dxa"/>
          </w:tcPr>
          <w:p w14:paraId="52B385C9" w14:textId="77777777" w:rsidR="00926315" w:rsidRDefault="008230DC">
            <w:pPr>
              <w:pStyle w:val="vgutTableText"/>
            </w:pPr>
            <w:r>
              <w:t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926315" w14:paraId="548EEC58" w14:textId="77777777">
        <w:tc>
          <w:tcPr>
            <w:tcW w:w="510" w:type="dxa"/>
          </w:tcPr>
          <w:p w14:paraId="0C655E1E" w14:textId="77777777" w:rsidR="00926315" w:rsidRDefault="008230DC">
            <w:pPr>
              <w:pStyle w:val="vgutTableText"/>
            </w:pPr>
            <w:r>
              <w:t>5</w:t>
            </w:r>
          </w:p>
        </w:tc>
        <w:tc>
          <w:tcPr>
            <w:tcW w:w="2154" w:type="dxa"/>
          </w:tcPr>
          <w:p w14:paraId="27D853BB" w14:textId="77777777" w:rsidR="00926315" w:rsidRDefault="008230DC">
            <w:pPr>
              <w:pStyle w:val="vgutTableText"/>
            </w:pPr>
            <w:r>
              <w:t>Анализ существующих аналогов</w:t>
            </w:r>
          </w:p>
        </w:tc>
        <w:tc>
          <w:tcPr>
            <w:tcW w:w="1644" w:type="dxa"/>
          </w:tcPr>
          <w:p w14:paraId="3110F491" w14:textId="77777777" w:rsidR="00926315" w:rsidRDefault="008230DC">
            <w:pPr>
              <w:pStyle w:val="vgutTableText"/>
            </w:pPr>
            <w:r>
              <w:t>26.09.2026 – 02.10.2026</w:t>
            </w:r>
          </w:p>
        </w:tc>
        <w:tc>
          <w:tcPr>
            <w:tcW w:w="2665" w:type="dxa"/>
          </w:tcPr>
          <w:p w14:paraId="72832B06" w14:textId="77777777" w:rsidR="00926315" w:rsidRDefault="008230DC">
            <w:pPr>
              <w:pStyle w:val="vgutTableText"/>
            </w:pPr>
            <w:r>
              <w:t>Выделить преимущества и недостатки каждого аналога.</w:t>
            </w:r>
          </w:p>
        </w:tc>
        <w:tc>
          <w:tcPr>
            <w:tcW w:w="2665" w:type="dxa"/>
          </w:tcPr>
          <w:p w14:paraId="2D1688E8" w14:textId="77777777" w:rsidR="00926315" w:rsidRDefault="008230DC">
            <w:pPr>
              <w:pStyle w:val="vgutTableText"/>
            </w:pPr>
            <w:r>
              <w:t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926315" w14:paraId="20FC9C24" w14:textId="77777777">
        <w:tc>
          <w:tcPr>
            <w:tcW w:w="510" w:type="dxa"/>
          </w:tcPr>
          <w:p w14:paraId="0A0DD16D" w14:textId="77777777" w:rsidR="00926315" w:rsidRDefault="008230DC">
            <w:pPr>
              <w:pStyle w:val="vgutTableText"/>
            </w:pPr>
            <w:r>
              <w:t>6</w:t>
            </w:r>
          </w:p>
        </w:tc>
        <w:tc>
          <w:tcPr>
            <w:tcW w:w="2154" w:type="dxa"/>
          </w:tcPr>
          <w:p w14:paraId="4F27F3D3" w14:textId="77777777" w:rsidR="00926315" w:rsidRDefault="008230DC">
            <w:pPr>
              <w:pStyle w:val="vgutTableText"/>
            </w:pPr>
            <w:r>
              <w:t>Проектирование архитектуры системы</w:t>
            </w:r>
          </w:p>
        </w:tc>
        <w:tc>
          <w:tcPr>
            <w:tcW w:w="1644" w:type="dxa"/>
          </w:tcPr>
          <w:p w14:paraId="4AC1CC74" w14:textId="77777777" w:rsidR="00926315" w:rsidRDefault="008230DC">
            <w:pPr>
              <w:pStyle w:val="vgutTableText"/>
            </w:pPr>
            <w:r>
              <w:t>03.10.2026 – 16.10.2026</w:t>
            </w:r>
          </w:p>
        </w:tc>
        <w:tc>
          <w:tcPr>
            <w:tcW w:w="2665" w:type="dxa"/>
          </w:tcPr>
          <w:p w14:paraId="07CD6013" w14:textId="77777777" w:rsidR="00926315" w:rsidRDefault="008230DC">
            <w:pPr>
              <w:pStyle w:val="vgutTableText"/>
            </w:pPr>
            <w:r>
              <w:t xml:space="preserve">Продумать архитектуру системы, включая веб-приложение, </w:t>
            </w:r>
            <w:r>
              <w:lastRenderedPageBreak/>
              <w:t xml:space="preserve">серверную часть, модуль интеграции с внешним </w:t>
            </w:r>
            <w:proofErr w:type="spellStart"/>
            <w:r>
              <w:t>геосервисом</w:t>
            </w:r>
            <w:proofErr w:type="spellEnd"/>
            <w:r>
              <w:t xml:space="preserve"> и панель администратора.</w:t>
            </w:r>
          </w:p>
        </w:tc>
        <w:tc>
          <w:tcPr>
            <w:tcW w:w="2665" w:type="dxa"/>
          </w:tcPr>
          <w:p w14:paraId="6CEB7BE3" w14:textId="77777777" w:rsidR="00926315" w:rsidRDefault="008230DC">
            <w:pPr>
              <w:pStyle w:val="vgutTableText"/>
            </w:pPr>
            <w:r>
              <w:lastRenderedPageBreak/>
              <w:t xml:space="preserve">Схема архитектуры и описание взаимодействия </w:t>
            </w:r>
            <w:r>
              <w:lastRenderedPageBreak/>
              <w:t>компонентов системы между собой.</w:t>
            </w:r>
          </w:p>
        </w:tc>
      </w:tr>
      <w:tr w:rsidR="00926315" w14:paraId="118B8065" w14:textId="77777777">
        <w:tc>
          <w:tcPr>
            <w:tcW w:w="510" w:type="dxa"/>
          </w:tcPr>
          <w:p w14:paraId="15FEE17B" w14:textId="77777777" w:rsidR="00926315" w:rsidRDefault="008230DC">
            <w:pPr>
              <w:pStyle w:val="vgutTableText"/>
            </w:pPr>
            <w:r>
              <w:t>7</w:t>
            </w:r>
          </w:p>
        </w:tc>
        <w:tc>
          <w:tcPr>
            <w:tcW w:w="2154" w:type="dxa"/>
          </w:tcPr>
          <w:p w14:paraId="6E1CDB56" w14:textId="77777777" w:rsidR="00926315" w:rsidRDefault="008230DC">
            <w:pPr>
              <w:pStyle w:val="vgutTableText"/>
            </w:pPr>
            <w:r>
              <w:t>Создание макетов пользовательского интерфейса</w:t>
            </w:r>
          </w:p>
        </w:tc>
        <w:tc>
          <w:tcPr>
            <w:tcW w:w="1644" w:type="dxa"/>
          </w:tcPr>
          <w:p w14:paraId="64176029" w14:textId="77777777" w:rsidR="00926315" w:rsidRDefault="008230DC">
            <w:pPr>
              <w:pStyle w:val="vgutTableText"/>
            </w:pPr>
            <w:r>
              <w:t>17.10.2026 – 30.10.2026</w:t>
            </w:r>
          </w:p>
        </w:tc>
        <w:tc>
          <w:tcPr>
            <w:tcW w:w="2665" w:type="dxa"/>
          </w:tcPr>
          <w:p w14:paraId="6FD0F0B7" w14:textId="77777777" w:rsidR="00926315" w:rsidRDefault="008230DC">
            <w:pPr>
              <w:pStyle w:val="vgutTableText"/>
            </w:pPr>
            <w:r>
              <w:t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14:paraId="3DAF84EE" w14:textId="77777777" w:rsidR="00926315" w:rsidRDefault="008230DC">
            <w:pPr>
              <w:pStyle w:val="vgutTableText"/>
            </w:pPr>
            <w:r>
              <w:t>Макеты интерфейса всех экранов веб-приложения и панели администратора.</w:t>
            </w:r>
          </w:p>
        </w:tc>
      </w:tr>
      <w:tr w:rsidR="00926315" w14:paraId="7CF26871" w14:textId="77777777">
        <w:tc>
          <w:tcPr>
            <w:tcW w:w="510" w:type="dxa"/>
          </w:tcPr>
          <w:p w14:paraId="2FC965AE" w14:textId="77777777" w:rsidR="00926315" w:rsidRDefault="008230DC">
            <w:pPr>
              <w:pStyle w:val="vgutTableText"/>
            </w:pPr>
            <w:r>
              <w:t>8</w:t>
            </w:r>
          </w:p>
        </w:tc>
        <w:tc>
          <w:tcPr>
            <w:tcW w:w="2154" w:type="dxa"/>
          </w:tcPr>
          <w:p w14:paraId="5C4E8685" w14:textId="77777777" w:rsidR="00926315" w:rsidRDefault="008230DC">
            <w:pPr>
              <w:pStyle w:val="vgutTableText"/>
            </w:pPr>
            <w:r>
              <w:t>Проектирование базы данных и базовая функциональность</w:t>
            </w:r>
          </w:p>
        </w:tc>
        <w:tc>
          <w:tcPr>
            <w:tcW w:w="1644" w:type="dxa"/>
          </w:tcPr>
          <w:p w14:paraId="4B8B9301" w14:textId="77777777" w:rsidR="00926315" w:rsidRDefault="008230DC">
            <w:pPr>
              <w:pStyle w:val="vgutTableText"/>
            </w:pPr>
            <w:r>
              <w:t>31.10.2026 – 13.11.2026</w:t>
            </w:r>
          </w:p>
        </w:tc>
        <w:tc>
          <w:tcPr>
            <w:tcW w:w="2665" w:type="dxa"/>
          </w:tcPr>
          <w:p w14:paraId="44935C6A" w14:textId="77777777" w:rsidR="00926315" w:rsidRDefault="008230DC">
            <w:pPr>
              <w:pStyle w:val="vgutTableText"/>
            </w:pPr>
            <w:r>
              <w:t>Разработать структуру базы данных. Реализовать регистрацию и вход по одноразовому коду и раздел «Профиль».</w:t>
            </w:r>
          </w:p>
        </w:tc>
        <w:tc>
          <w:tcPr>
            <w:tcW w:w="2665" w:type="dxa"/>
          </w:tcPr>
          <w:p w14:paraId="644D1A2F" w14:textId="77777777" w:rsidR="00926315" w:rsidRDefault="008230DC">
            <w:pPr>
              <w:pStyle w:val="vgutTableText"/>
            </w:pPr>
            <w:r>
              <w:t>Готовая база данных, рабочая подсистема аутентификации и раздел «Профиль».</w:t>
            </w:r>
          </w:p>
        </w:tc>
      </w:tr>
      <w:tr w:rsidR="00926315" w14:paraId="69F19984" w14:textId="77777777">
        <w:tc>
          <w:tcPr>
            <w:tcW w:w="510" w:type="dxa"/>
          </w:tcPr>
          <w:p w14:paraId="7A9DC26A" w14:textId="77777777" w:rsidR="00926315" w:rsidRDefault="008230DC">
            <w:pPr>
              <w:pStyle w:val="vgutTableText"/>
            </w:pPr>
            <w:r>
              <w:t>9</w:t>
            </w:r>
          </w:p>
        </w:tc>
        <w:tc>
          <w:tcPr>
            <w:tcW w:w="2154" w:type="dxa"/>
          </w:tcPr>
          <w:p w14:paraId="11385705" w14:textId="77777777" w:rsidR="00926315" w:rsidRDefault="008230DC">
            <w:pPr>
              <w:pStyle w:val="vgutTableText"/>
            </w:pPr>
            <w:r>
              <w:t>Модуль поиска и подбора кандидатов</w:t>
            </w:r>
          </w:p>
        </w:tc>
        <w:tc>
          <w:tcPr>
            <w:tcW w:w="1644" w:type="dxa"/>
          </w:tcPr>
          <w:p w14:paraId="396F0DB2" w14:textId="77777777" w:rsidR="00926315" w:rsidRDefault="008230DC">
            <w:pPr>
              <w:pStyle w:val="vgutTableText"/>
            </w:pPr>
            <w:r>
              <w:t>14.11.2026 – 27.11.2026</w:t>
            </w:r>
          </w:p>
        </w:tc>
        <w:tc>
          <w:tcPr>
            <w:tcW w:w="2665" w:type="dxa"/>
          </w:tcPr>
          <w:p w14:paraId="746D25F3" w14:textId="77777777" w:rsidR="00926315" w:rsidRDefault="008230DC">
            <w:pPr>
              <w:pStyle w:val="vgutTableText"/>
            </w:pPr>
            <w:r>
              <w:t>Реализовать главный экран поиска, панель фильтров подбора, интеграцию со справочником городов и районов и кэширование справочных данных.</w:t>
            </w:r>
          </w:p>
        </w:tc>
        <w:tc>
          <w:tcPr>
            <w:tcW w:w="2665" w:type="dxa"/>
          </w:tcPr>
          <w:p w14:paraId="1A55D5A3" w14:textId="77777777" w:rsidR="00926315" w:rsidRDefault="008230DC">
            <w:pPr>
              <w:pStyle w:val="vgutTableText"/>
            </w:pPr>
            <w:r>
              <w:t>Рабочий поиск кандидатов по городу, району и фильтрам подбора.</w:t>
            </w:r>
          </w:p>
        </w:tc>
      </w:tr>
      <w:tr w:rsidR="00926315" w14:paraId="11D083DB" w14:textId="77777777">
        <w:tc>
          <w:tcPr>
            <w:tcW w:w="510" w:type="dxa"/>
          </w:tcPr>
          <w:p w14:paraId="749B4BD8" w14:textId="77777777" w:rsidR="00926315" w:rsidRDefault="008230DC">
            <w:pPr>
              <w:pStyle w:val="vgutTableText"/>
            </w:pPr>
            <w:r>
              <w:t>10</w:t>
            </w:r>
          </w:p>
        </w:tc>
        <w:tc>
          <w:tcPr>
            <w:tcW w:w="2154" w:type="dxa"/>
          </w:tcPr>
          <w:p w14:paraId="04B99715" w14:textId="6AAABDAC" w:rsidR="00926315" w:rsidRDefault="008230DC">
            <w:pPr>
              <w:pStyle w:val="vgutTableText"/>
            </w:pPr>
            <w:r>
              <w:t>Модуль симпатий, совпадений</w:t>
            </w:r>
          </w:p>
        </w:tc>
        <w:tc>
          <w:tcPr>
            <w:tcW w:w="1644" w:type="dxa"/>
          </w:tcPr>
          <w:p w14:paraId="5EE5AC9C" w14:textId="77777777" w:rsidR="00926315" w:rsidRDefault="008230DC">
            <w:pPr>
              <w:pStyle w:val="vgutTableText"/>
            </w:pPr>
            <w:r>
              <w:t>28.11.2026 – 08.12.2026</w:t>
            </w:r>
          </w:p>
        </w:tc>
        <w:tc>
          <w:tcPr>
            <w:tcW w:w="2665" w:type="dxa"/>
          </w:tcPr>
          <w:p w14:paraId="2C1BCE6A" w14:textId="105B7E3B" w:rsidR="00926315" w:rsidRDefault="008230DC">
            <w:pPr>
              <w:pStyle w:val="vgutTableText"/>
            </w:pPr>
            <w:r>
              <w:t xml:space="preserve">Реализовать постановку лайков, формирование </w:t>
            </w:r>
            <w:proofErr w:type="spellStart"/>
            <w:r>
              <w:t>мэтчей</w:t>
            </w:r>
            <w:proofErr w:type="spellEnd"/>
            <w:r>
              <w:t>, разделы «Лайки» и «</w:t>
            </w:r>
            <w:proofErr w:type="spellStart"/>
            <w:r>
              <w:t>Мэтчи</w:t>
            </w:r>
            <w:proofErr w:type="spellEnd"/>
            <w:r>
              <w:t>» с раскрытием контактных данных пользователей.</w:t>
            </w:r>
          </w:p>
        </w:tc>
        <w:tc>
          <w:tcPr>
            <w:tcW w:w="2665" w:type="dxa"/>
          </w:tcPr>
          <w:p w14:paraId="41CA8802" w14:textId="77777777" w:rsidR="00926315" w:rsidRDefault="008230DC">
            <w:pPr>
              <w:pStyle w:val="vgutTableText"/>
            </w:pPr>
            <w:r>
              <w:t>Рабочая подсистема симпатий и совпадений.</w:t>
            </w:r>
          </w:p>
        </w:tc>
      </w:tr>
      <w:tr w:rsidR="00926315" w14:paraId="39C46E52" w14:textId="77777777">
        <w:tc>
          <w:tcPr>
            <w:tcW w:w="510" w:type="dxa"/>
          </w:tcPr>
          <w:p w14:paraId="075F14D8" w14:textId="77777777" w:rsidR="00926315" w:rsidRDefault="008230DC">
            <w:pPr>
              <w:pStyle w:val="vgutTableText"/>
            </w:pPr>
            <w:r>
              <w:t>11</w:t>
            </w:r>
          </w:p>
        </w:tc>
        <w:tc>
          <w:tcPr>
            <w:tcW w:w="2154" w:type="dxa"/>
          </w:tcPr>
          <w:p w14:paraId="65AF635B" w14:textId="77777777" w:rsidR="00926315" w:rsidRDefault="008230DC">
            <w:pPr>
              <w:pStyle w:val="vgutTableText"/>
            </w:pPr>
            <w:r>
              <w:t>Модуль модерации, поддержки и панель администратора</w:t>
            </w:r>
          </w:p>
        </w:tc>
        <w:tc>
          <w:tcPr>
            <w:tcW w:w="1644" w:type="dxa"/>
          </w:tcPr>
          <w:p w14:paraId="14837F71" w14:textId="77777777" w:rsidR="00926315" w:rsidRDefault="008230DC">
            <w:pPr>
              <w:pStyle w:val="vgutTableText"/>
            </w:pPr>
            <w:r>
              <w:t>09.12.2026 – 15.12.2026</w:t>
            </w:r>
          </w:p>
        </w:tc>
        <w:tc>
          <w:tcPr>
            <w:tcW w:w="2665" w:type="dxa"/>
          </w:tcPr>
          <w:p w14:paraId="13BCBC50" w14:textId="3E2E5BD5" w:rsidR="00926315" w:rsidRDefault="008230DC">
            <w:pPr>
              <w:pStyle w:val="vgutTableText"/>
            </w:pPr>
            <w:r>
              <w:t>Реализовать подачу жалоб и обращений, обработку очередей жалоб и обращений, скрытие и блокировку профилей, ведение справочника городов и районо</w:t>
            </w:r>
            <w:r w:rsidR="00BB23D5">
              <w:t>в</w:t>
            </w:r>
            <w:r>
              <w:t>.</w:t>
            </w:r>
          </w:p>
        </w:tc>
        <w:tc>
          <w:tcPr>
            <w:tcW w:w="2665" w:type="dxa"/>
          </w:tcPr>
          <w:p w14:paraId="4A910D9F" w14:textId="77777777" w:rsidR="00926315" w:rsidRDefault="008230DC">
            <w:pPr>
              <w:pStyle w:val="vgutTableText"/>
            </w:pPr>
            <w:r>
              <w:t>Готовое решение в полном объёме функций.</w:t>
            </w:r>
          </w:p>
        </w:tc>
      </w:tr>
      <w:tr w:rsidR="00926315" w14:paraId="6EB97D31" w14:textId="77777777">
        <w:tc>
          <w:tcPr>
            <w:tcW w:w="510" w:type="dxa"/>
          </w:tcPr>
          <w:p w14:paraId="3FC9064C" w14:textId="77777777" w:rsidR="00926315" w:rsidRDefault="008230DC">
            <w:pPr>
              <w:pStyle w:val="vgutTableText"/>
            </w:pPr>
            <w:r>
              <w:t>12</w:t>
            </w:r>
          </w:p>
        </w:tc>
        <w:tc>
          <w:tcPr>
            <w:tcW w:w="2154" w:type="dxa"/>
          </w:tcPr>
          <w:p w14:paraId="1E036887" w14:textId="77777777" w:rsidR="00926315" w:rsidRDefault="008230DC">
            <w:pPr>
              <w:pStyle w:val="vgutTableText"/>
            </w:pPr>
            <w:r>
              <w:t>Подготовка пакета документов</w:t>
            </w:r>
          </w:p>
        </w:tc>
        <w:tc>
          <w:tcPr>
            <w:tcW w:w="1644" w:type="dxa"/>
          </w:tcPr>
          <w:p w14:paraId="03CDD17F" w14:textId="77777777" w:rsidR="00926315" w:rsidRDefault="008230DC">
            <w:pPr>
              <w:pStyle w:val="vgutTableText"/>
            </w:pPr>
            <w:r>
              <w:t>16.12.2026 – 20.12.2026</w:t>
            </w:r>
          </w:p>
        </w:tc>
        <w:tc>
          <w:tcPr>
            <w:tcW w:w="2665" w:type="dxa"/>
          </w:tcPr>
          <w:p w14:paraId="09EAAF6F" w14:textId="77777777" w:rsidR="00926315" w:rsidRDefault="008230DC">
            <w:pPr>
              <w:pStyle w:val="vgutTableText"/>
            </w:pPr>
            <w:r>
              <w:t xml:space="preserve">Подготовить техническую документацию: техническое задание, </w:t>
            </w:r>
            <w:r>
              <w:lastRenderedPageBreak/>
              <w:t>пояснительную записку, руководство пользователя.</w:t>
            </w:r>
          </w:p>
        </w:tc>
        <w:tc>
          <w:tcPr>
            <w:tcW w:w="2665" w:type="dxa"/>
          </w:tcPr>
          <w:p w14:paraId="0B58F4F1" w14:textId="77777777" w:rsidR="00926315" w:rsidRDefault="008230DC">
            <w:pPr>
              <w:pStyle w:val="vgutTableText"/>
            </w:pPr>
            <w:r>
              <w:lastRenderedPageBreak/>
              <w:t>Полный комплект технической документации.</w:t>
            </w:r>
          </w:p>
        </w:tc>
      </w:tr>
      <w:tr w:rsidR="00926315" w14:paraId="7A1ECE21" w14:textId="77777777">
        <w:tc>
          <w:tcPr>
            <w:tcW w:w="510" w:type="dxa"/>
          </w:tcPr>
          <w:p w14:paraId="5D04B11E" w14:textId="77777777" w:rsidR="00926315" w:rsidRDefault="008230DC">
            <w:pPr>
              <w:pStyle w:val="vgutTableText"/>
            </w:pPr>
            <w:r>
              <w:t>13</w:t>
            </w:r>
          </w:p>
        </w:tc>
        <w:tc>
          <w:tcPr>
            <w:tcW w:w="2154" w:type="dxa"/>
          </w:tcPr>
          <w:p w14:paraId="180BB088" w14:textId="77777777" w:rsidR="00926315" w:rsidRDefault="008230DC">
            <w:pPr>
              <w:pStyle w:val="vgutTableText"/>
            </w:pPr>
            <w:r>
              <w:t>Тестирование и отладка</w:t>
            </w:r>
          </w:p>
        </w:tc>
        <w:tc>
          <w:tcPr>
            <w:tcW w:w="1644" w:type="dxa"/>
          </w:tcPr>
          <w:p w14:paraId="138002B6" w14:textId="77777777" w:rsidR="00926315" w:rsidRDefault="008230DC">
            <w:pPr>
              <w:pStyle w:val="vgutTableText"/>
            </w:pPr>
            <w:r>
              <w:t>21.12.2026 – 25.12.2026</w:t>
            </w:r>
          </w:p>
        </w:tc>
        <w:tc>
          <w:tcPr>
            <w:tcW w:w="2665" w:type="dxa"/>
          </w:tcPr>
          <w:p w14:paraId="30F4C786" w14:textId="77777777" w:rsidR="00926315" w:rsidRDefault="008230DC">
            <w:pPr>
              <w:pStyle w:val="vgutTableText"/>
            </w:pPr>
            <w:r>
              <w:t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14:paraId="39973D7E" w14:textId="77777777" w:rsidR="00926315" w:rsidRDefault="008230DC">
            <w:pPr>
              <w:pStyle w:val="vgutTableText"/>
            </w:pPr>
            <w:r>
              <w:t>Стабильная версия системы, прошедшая приёмочные испытания.</w:t>
            </w:r>
          </w:p>
        </w:tc>
      </w:tr>
      <w:tr w:rsidR="00926315" w14:paraId="41A53FE9" w14:textId="77777777">
        <w:tc>
          <w:tcPr>
            <w:tcW w:w="510" w:type="dxa"/>
          </w:tcPr>
          <w:p w14:paraId="0AD6D382" w14:textId="77777777" w:rsidR="00926315" w:rsidRDefault="008230DC">
            <w:pPr>
              <w:pStyle w:val="vgutTableText"/>
            </w:pPr>
            <w:r>
              <w:t>14</w:t>
            </w:r>
          </w:p>
        </w:tc>
        <w:tc>
          <w:tcPr>
            <w:tcW w:w="2154" w:type="dxa"/>
          </w:tcPr>
          <w:p w14:paraId="6E7CDE17" w14:textId="77777777" w:rsidR="00926315" w:rsidRDefault="008230DC">
            <w:pPr>
              <w:pStyle w:val="vgutTableText"/>
            </w:pPr>
            <w:r>
              <w:t>Подготовка комплекта документов к защите</w:t>
            </w:r>
          </w:p>
        </w:tc>
        <w:tc>
          <w:tcPr>
            <w:tcW w:w="1644" w:type="dxa"/>
          </w:tcPr>
          <w:p w14:paraId="47611D94" w14:textId="77777777" w:rsidR="00926315" w:rsidRDefault="008230DC">
            <w:pPr>
              <w:pStyle w:val="vgutTableText"/>
            </w:pPr>
            <w:r>
              <w:t>26.12.2026 – 31.12.2026</w:t>
            </w:r>
          </w:p>
        </w:tc>
        <w:tc>
          <w:tcPr>
            <w:tcW w:w="2665" w:type="dxa"/>
          </w:tcPr>
          <w:p w14:paraId="73B88F1A" w14:textId="77777777" w:rsidR="00926315" w:rsidRDefault="008230DC">
            <w:pPr>
              <w:pStyle w:val="vgutTableText"/>
            </w:pPr>
            <w:r>
              <w:t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14:paraId="0A56DE92" w14:textId="77777777" w:rsidR="00926315" w:rsidRDefault="008230DC">
            <w:pPr>
              <w:pStyle w:val="vgutTableText"/>
            </w:pPr>
            <w:r>
              <w:t>Комплект документов, готовый к защите.</w:t>
            </w:r>
          </w:p>
        </w:tc>
      </w:tr>
      <w:tr w:rsidR="00926315" w14:paraId="0C375A77" w14:textId="77777777">
        <w:tc>
          <w:tcPr>
            <w:tcW w:w="510" w:type="dxa"/>
          </w:tcPr>
          <w:p w14:paraId="7B91A24F" w14:textId="77777777" w:rsidR="00926315" w:rsidRDefault="008230DC">
            <w:pPr>
              <w:pStyle w:val="vgutTableText"/>
            </w:pPr>
            <w:r>
              <w:t>15</w:t>
            </w:r>
          </w:p>
        </w:tc>
        <w:tc>
          <w:tcPr>
            <w:tcW w:w="2154" w:type="dxa"/>
          </w:tcPr>
          <w:p w14:paraId="1D0CBAA5" w14:textId="77777777" w:rsidR="00926315" w:rsidRDefault="008230DC">
            <w:pPr>
              <w:pStyle w:val="vgutTableText"/>
            </w:pPr>
            <w:r>
              <w:t>Доработка системы по результатам испытаний</w:t>
            </w:r>
          </w:p>
        </w:tc>
        <w:tc>
          <w:tcPr>
            <w:tcW w:w="1644" w:type="dxa"/>
          </w:tcPr>
          <w:p w14:paraId="0C610EDB" w14:textId="77777777" w:rsidR="00926315" w:rsidRDefault="008230DC">
            <w:pPr>
              <w:pStyle w:val="vgutTableText"/>
            </w:pPr>
            <w:r>
              <w:t>12.01.2027 – 03.04.2027</w:t>
            </w:r>
          </w:p>
        </w:tc>
        <w:tc>
          <w:tcPr>
            <w:tcW w:w="2665" w:type="dxa"/>
          </w:tcPr>
          <w:p w14:paraId="0283A2E8" w14:textId="77777777" w:rsidR="00926315" w:rsidRDefault="008230DC">
            <w:pPr>
              <w:pStyle w:val="vgutTableText"/>
            </w:pPr>
            <w:r>
              <w:t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14:paraId="0F0D4C5E" w14:textId="77777777" w:rsidR="00926315" w:rsidRDefault="008230DC">
            <w:pPr>
              <w:pStyle w:val="vgutTableText"/>
            </w:pPr>
            <w:r>
              <w:t>Система, соответствующая требованиям настоящего технического задания.</w:t>
            </w:r>
          </w:p>
        </w:tc>
      </w:tr>
      <w:tr w:rsidR="00926315" w14:paraId="5B7F3A01" w14:textId="77777777">
        <w:tc>
          <w:tcPr>
            <w:tcW w:w="510" w:type="dxa"/>
          </w:tcPr>
          <w:p w14:paraId="42964712" w14:textId="77777777" w:rsidR="00926315" w:rsidRDefault="008230DC">
            <w:pPr>
              <w:pStyle w:val="vgutTableText"/>
            </w:pPr>
            <w:r>
              <w:t>16</w:t>
            </w:r>
          </w:p>
        </w:tc>
        <w:tc>
          <w:tcPr>
            <w:tcW w:w="2154" w:type="dxa"/>
          </w:tcPr>
          <w:p w14:paraId="1A314E17" w14:textId="77777777" w:rsidR="00926315" w:rsidRDefault="008230DC">
            <w:pPr>
              <w:pStyle w:val="vgutTableText"/>
            </w:pPr>
            <w:r>
              <w:t>Приёмочные испытания и подготовка готового решения</w:t>
            </w:r>
          </w:p>
        </w:tc>
        <w:tc>
          <w:tcPr>
            <w:tcW w:w="1644" w:type="dxa"/>
          </w:tcPr>
          <w:p w14:paraId="708D85F2" w14:textId="77777777" w:rsidR="00926315" w:rsidRDefault="008230DC">
            <w:pPr>
              <w:pStyle w:val="vgutTableText"/>
            </w:pPr>
            <w:r>
              <w:t>06.04.2027 – 15.05.2027</w:t>
            </w:r>
          </w:p>
        </w:tc>
        <w:tc>
          <w:tcPr>
            <w:tcW w:w="2665" w:type="dxa"/>
          </w:tcPr>
          <w:p w14:paraId="00587A99" w14:textId="77777777" w:rsidR="00926315" w:rsidRDefault="008230DC">
            <w:pPr>
              <w:pStyle w:val="vgutTableText"/>
            </w:pPr>
            <w:r>
              <w:t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14:paraId="5D63DF6D" w14:textId="77777777" w:rsidR="00926315" w:rsidRDefault="008230DC">
            <w:pPr>
              <w:pStyle w:val="vgutTableText"/>
            </w:pPr>
            <w:r>
              <w:t>Готовое решение и протокол приёмочных испытаний.</w:t>
            </w:r>
          </w:p>
        </w:tc>
      </w:tr>
      <w:tr w:rsidR="00926315" w14:paraId="444BF2D2" w14:textId="77777777">
        <w:tc>
          <w:tcPr>
            <w:tcW w:w="510" w:type="dxa"/>
          </w:tcPr>
          <w:p w14:paraId="3AE125AF" w14:textId="77777777" w:rsidR="00926315" w:rsidRDefault="008230DC">
            <w:pPr>
              <w:pStyle w:val="vgutTableText"/>
            </w:pPr>
            <w:r>
              <w:t>17</w:t>
            </w:r>
          </w:p>
        </w:tc>
        <w:tc>
          <w:tcPr>
            <w:tcW w:w="2154" w:type="dxa"/>
          </w:tcPr>
          <w:p w14:paraId="6A6F84EF" w14:textId="77777777" w:rsidR="00926315" w:rsidRDefault="008230DC">
            <w:pPr>
              <w:pStyle w:val="vgutTableText"/>
            </w:pPr>
            <w:r>
              <w:t>Передача результатов заказчику и завершение разработки</w:t>
            </w:r>
          </w:p>
        </w:tc>
        <w:tc>
          <w:tcPr>
            <w:tcW w:w="1644" w:type="dxa"/>
          </w:tcPr>
          <w:p w14:paraId="534BC746" w14:textId="77777777" w:rsidR="00926315" w:rsidRDefault="008230DC">
            <w:pPr>
              <w:pStyle w:val="vgutTableText"/>
            </w:pPr>
            <w:r>
              <w:t>16.05.2027 – 17.05.2027</w:t>
            </w:r>
          </w:p>
        </w:tc>
        <w:tc>
          <w:tcPr>
            <w:tcW w:w="2665" w:type="dxa"/>
          </w:tcPr>
          <w:p w14:paraId="1D28AB56" w14:textId="77777777" w:rsidR="00926315" w:rsidRDefault="008230DC">
            <w:pPr>
              <w:pStyle w:val="vgutTableText"/>
            </w:pPr>
            <w:r>
              <w:t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14:paraId="3C41D317" w14:textId="77777777" w:rsidR="00926315" w:rsidRDefault="008230DC">
            <w:pPr>
              <w:pStyle w:val="vgutTableText"/>
            </w:pPr>
            <w:r>
              <w:t>Подписанный акт приёмки системы, завершение разработки.</w:t>
            </w:r>
          </w:p>
        </w:tc>
      </w:tr>
    </w:tbl>
    <w:p w14:paraId="30AF377C" w14:textId="77777777" w:rsidR="00926315" w:rsidRDefault="008230DC">
      <w:pPr>
        <w:pStyle w:val="1"/>
      </w:pPr>
      <w:bookmarkStart w:id="47" w:name="_Toc240984113"/>
      <w:r>
        <w:lastRenderedPageBreak/>
        <w:t>Порядок разработки системы</w:t>
      </w:r>
      <w:bookmarkEnd w:id="47"/>
    </w:p>
    <w:p w14:paraId="4CF057AE" w14:textId="77777777" w:rsidR="00926315" w:rsidRDefault="008230DC">
      <w:r>
        <w:t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2.</w:t>
      </w:r>
    </w:p>
    <w:p w14:paraId="3B607A90" w14:textId="77777777" w:rsidR="00926315" w:rsidRDefault="008230DC">
      <w:pPr>
        <w:pStyle w:val="1"/>
      </w:pPr>
      <w:bookmarkStart w:id="48" w:name="_Toc240984114"/>
      <w:r>
        <w:lastRenderedPageBreak/>
        <w:t>Порядок контроля и приёмки системы</w:t>
      </w:r>
      <w:bookmarkEnd w:id="48"/>
    </w:p>
    <w:p w14:paraId="7F4AC3AB" w14:textId="77777777" w:rsidR="00926315" w:rsidRDefault="008230DC">
      <w:r>
        <w:t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к техническому обеспечению.</w:t>
      </w:r>
    </w:p>
    <w:p w14:paraId="724183C2" w14:textId="77777777" w:rsidR="00926315" w:rsidRDefault="008230DC">
      <w:r>
        <w:t>Применяются следующие виды испытаний:</w:t>
      </w:r>
    </w:p>
    <w:p w14:paraId="5668A76E" w14:textId="77777777" w:rsidR="00926315" w:rsidRDefault="008230DC">
      <w:pPr>
        <w:pStyle w:val="a0"/>
      </w:pPr>
      <w:r>
        <w:t>демонстрация – выполнение сценария работы с системой и визуальная проверка наличия требуемого результата;</w:t>
      </w:r>
    </w:p>
    <w:p w14:paraId="07EC0DD7" w14:textId="77777777" w:rsidR="00926315" w:rsidRDefault="008230DC">
      <w:pPr>
        <w:pStyle w:val="a0"/>
      </w:pPr>
      <w:r>
        <w:t>испытание – выполнение серии измерений с фиксацией числовых значений и сопоставлением их с установленными порогами;</w:t>
      </w:r>
    </w:p>
    <w:p w14:paraId="05DBB3A5" w14:textId="77777777" w:rsidR="00926315" w:rsidRDefault="008230DC">
      <w:pPr>
        <w:pStyle w:val="a0"/>
      </w:pPr>
      <w:r>
        <w:t>инспекция – проверка состава данных, программного кода, конфигурации и документации;</w:t>
      </w:r>
    </w:p>
    <w:p w14:paraId="58877FCE" w14:textId="77777777" w:rsidR="00926315" w:rsidRDefault="008230DC">
      <w:pPr>
        <w:pStyle w:val="a0"/>
      </w:pPr>
      <w:r>
        <w:t>анализ – проверка расчётным путём либо по журналам работы системы.</w:t>
      </w:r>
    </w:p>
    <w:p w14:paraId="613EEAE2" w14:textId="77777777" w:rsidR="00926315" w:rsidRDefault="008230DC">
      <w:r>
        <w:t>Перечень проверяемых при приёмке требований и критерии их проверки приведены в таблице 3.</w:t>
      </w:r>
    </w:p>
    <w:p w14:paraId="45C5D344" w14:textId="77777777" w:rsidR="00926315" w:rsidRDefault="008230DC">
      <w:pPr>
        <w:pStyle w:val="vgutTableName"/>
      </w:pPr>
      <w:r>
        <w:t>Таблица 3 – Перечень проверяемых требований и критерии приёмки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474"/>
        <w:gridCol w:w="4305"/>
      </w:tblGrid>
      <w:tr w:rsidR="00926315" w14:paraId="53C86B7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14:paraId="5146B882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81" w:type="dxa"/>
          </w:tcPr>
          <w:p w14:paraId="21214725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474" w:type="dxa"/>
          </w:tcPr>
          <w:p w14:paraId="14B309D8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14:paraId="338D6E2C" w14:textId="77777777" w:rsidR="00926315" w:rsidRDefault="008230DC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926315" w14:paraId="1A1FD5C3" w14:textId="77777777">
        <w:tc>
          <w:tcPr>
            <w:tcW w:w="2041" w:type="dxa"/>
          </w:tcPr>
          <w:p w14:paraId="4AD0B4FD" w14:textId="77777777" w:rsidR="00926315" w:rsidRDefault="008230DC">
            <w:pPr>
              <w:pStyle w:val="vgutTableText"/>
            </w:pPr>
            <w:r>
              <w:t>FR-01</w:t>
            </w:r>
          </w:p>
        </w:tc>
        <w:tc>
          <w:tcPr>
            <w:tcW w:w="2381" w:type="dxa"/>
          </w:tcPr>
          <w:p w14:paraId="43BC1D2F" w14:textId="77777777" w:rsidR="00926315" w:rsidRDefault="008230DC">
            <w:pPr>
              <w:pStyle w:val="vgutTableText"/>
            </w:pPr>
            <w:r>
              <w:t>Регистрация и вход по одноразовому коду</w:t>
            </w:r>
          </w:p>
        </w:tc>
        <w:tc>
          <w:tcPr>
            <w:tcW w:w="1474" w:type="dxa"/>
          </w:tcPr>
          <w:p w14:paraId="22B874A9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960300B" w14:textId="77777777" w:rsidR="00926315" w:rsidRDefault="008230DC">
            <w:pPr>
              <w:pStyle w:val="vgutTableText"/>
            </w:pPr>
            <w:r>
              <w:t>Испытание: вход выполняется только после ввода кода, полученного на указанный адрес электронной почты; при вводе неверного или повторно использованного кода доступ не предоставляется в 10 попытках из 10.</w:t>
            </w:r>
          </w:p>
        </w:tc>
      </w:tr>
      <w:tr w:rsidR="00926315" w14:paraId="6F7F32AE" w14:textId="77777777">
        <w:tc>
          <w:tcPr>
            <w:tcW w:w="2041" w:type="dxa"/>
          </w:tcPr>
          <w:p w14:paraId="5258636B" w14:textId="77777777" w:rsidR="00926315" w:rsidRDefault="008230DC">
            <w:pPr>
              <w:pStyle w:val="vgutTableText"/>
            </w:pPr>
            <w:r>
              <w:t>FR-02</w:t>
            </w:r>
          </w:p>
        </w:tc>
        <w:tc>
          <w:tcPr>
            <w:tcW w:w="2381" w:type="dxa"/>
          </w:tcPr>
          <w:p w14:paraId="23EAE7F3" w14:textId="77777777" w:rsidR="00926315" w:rsidRDefault="008230DC">
            <w:pPr>
              <w:pStyle w:val="vgutTableText"/>
            </w:pPr>
            <w:r>
              <w:t>Создание пустого профиля при первом входе</w:t>
            </w:r>
          </w:p>
        </w:tc>
        <w:tc>
          <w:tcPr>
            <w:tcW w:w="1474" w:type="dxa"/>
          </w:tcPr>
          <w:p w14:paraId="05D11439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1017200" w14:textId="77777777" w:rsidR="00926315" w:rsidRDefault="008230DC">
            <w:pPr>
              <w:pStyle w:val="vgutTableText"/>
            </w:pPr>
            <w:r>
              <w:t>Демонстрация: при входе по ранее не использованному адресу создаётся профиль и открывается экран его редактирования.</w:t>
            </w:r>
          </w:p>
        </w:tc>
      </w:tr>
      <w:tr w:rsidR="00926315" w14:paraId="6D3A931A" w14:textId="77777777">
        <w:tc>
          <w:tcPr>
            <w:tcW w:w="2041" w:type="dxa"/>
          </w:tcPr>
          <w:p w14:paraId="7DC81E64" w14:textId="77777777" w:rsidR="00926315" w:rsidRDefault="008230DC">
            <w:pPr>
              <w:pStyle w:val="vgutTableText"/>
            </w:pPr>
            <w:r>
              <w:t>FR-03</w:t>
            </w:r>
          </w:p>
        </w:tc>
        <w:tc>
          <w:tcPr>
            <w:tcW w:w="2381" w:type="dxa"/>
          </w:tcPr>
          <w:p w14:paraId="0142D2CD" w14:textId="77777777" w:rsidR="00926315" w:rsidRDefault="008230DC">
            <w:pPr>
              <w:pStyle w:val="vgutTableText"/>
            </w:pPr>
            <w:r>
              <w:t>Заполнение и изменение профиля</w:t>
            </w:r>
          </w:p>
        </w:tc>
        <w:tc>
          <w:tcPr>
            <w:tcW w:w="1474" w:type="dxa"/>
          </w:tcPr>
          <w:p w14:paraId="7B9DA84F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A4ED47C" w14:textId="77777777" w:rsidR="00926315" w:rsidRDefault="008230DC">
            <w:pPr>
              <w:pStyle w:val="vgutTableText"/>
            </w:pPr>
            <w:r>
              <w:t>Демонстрация: в сценарии UC-1 заполняются фотография, отображаемое имя, возраст, пол и описание о себе; после повторного входа сохранённые сведения отображаются без расхождений.</w:t>
            </w:r>
          </w:p>
        </w:tc>
      </w:tr>
      <w:tr w:rsidR="00926315" w14:paraId="2C2BD0D2" w14:textId="77777777">
        <w:tc>
          <w:tcPr>
            <w:tcW w:w="2041" w:type="dxa"/>
          </w:tcPr>
          <w:p w14:paraId="7B2A4886" w14:textId="77777777" w:rsidR="00926315" w:rsidRDefault="008230DC">
            <w:pPr>
              <w:pStyle w:val="vgutTableText"/>
            </w:pPr>
            <w:r>
              <w:t>FR-04</w:t>
            </w:r>
          </w:p>
        </w:tc>
        <w:tc>
          <w:tcPr>
            <w:tcW w:w="2381" w:type="dxa"/>
          </w:tcPr>
          <w:p w14:paraId="202D3517" w14:textId="77777777" w:rsidR="00926315" w:rsidRDefault="008230DC">
            <w:pPr>
              <w:pStyle w:val="vgutTableText"/>
            </w:pPr>
            <w:r>
              <w:t>Указание контактных данных в профиле</w:t>
            </w:r>
          </w:p>
        </w:tc>
        <w:tc>
          <w:tcPr>
            <w:tcW w:w="1474" w:type="dxa"/>
          </w:tcPr>
          <w:p w14:paraId="015A894D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9520F91" w14:textId="77777777" w:rsidR="00926315" w:rsidRDefault="008230DC">
            <w:pPr>
              <w:pStyle w:val="vgutTableText"/>
            </w:pPr>
            <w:r>
              <w:t>Испытание: профиль без указанного номера телефона и адреса электронной почты для связи не попадает в список кандидатов в 10 проверках из 10.</w:t>
            </w:r>
          </w:p>
        </w:tc>
      </w:tr>
      <w:tr w:rsidR="00926315" w14:paraId="3D30C3B6" w14:textId="77777777">
        <w:tc>
          <w:tcPr>
            <w:tcW w:w="2041" w:type="dxa"/>
          </w:tcPr>
          <w:p w14:paraId="27F6CE89" w14:textId="77777777" w:rsidR="00926315" w:rsidRDefault="008230DC">
            <w:pPr>
              <w:pStyle w:val="vgutTableText"/>
            </w:pPr>
            <w:r>
              <w:lastRenderedPageBreak/>
              <w:t>FR-05</w:t>
            </w:r>
          </w:p>
        </w:tc>
        <w:tc>
          <w:tcPr>
            <w:tcW w:w="2381" w:type="dxa"/>
          </w:tcPr>
          <w:p w14:paraId="425E2F7B" w14:textId="77777777" w:rsidR="00926315" w:rsidRDefault="008230DC">
            <w:pPr>
              <w:pStyle w:val="vgutTableText"/>
            </w:pPr>
            <w:r>
              <w:t>Задание города и района поиска</w:t>
            </w:r>
          </w:p>
        </w:tc>
        <w:tc>
          <w:tcPr>
            <w:tcW w:w="1474" w:type="dxa"/>
          </w:tcPr>
          <w:p w14:paraId="32504B60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D68812F" w14:textId="6CF31578" w:rsidR="00926315" w:rsidRDefault="008230DC">
            <w:pPr>
              <w:pStyle w:val="vgutTableText"/>
            </w:pPr>
            <w:r>
              <w:t>Демонстрация: город выбирается как обязательный параметр, район – как необязательный; при незаполненном городе поиск не выполняется.</w:t>
            </w:r>
          </w:p>
        </w:tc>
      </w:tr>
      <w:tr w:rsidR="00926315" w14:paraId="52899864" w14:textId="77777777">
        <w:tc>
          <w:tcPr>
            <w:tcW w:w="2041" w:type="dxa"/>
          </w:tcPr>
          <w:p w14:paraId="12D0FC94" w14:textId="77777777" w:rsidR="00926315" w:rsidRDefault="008230DC">
            <w:pPr>
              <w:pStyle w:val="vgutTableText"/>
            </w:pPr>
            <w:r>
              <w:t>FR-06</w:t>
            </w:r>
          </w:p>
        </w:tc>
        <w:tc>
          <w:tcPr>
            <w:tcW w:w="2381" w:type="dxa"/>
          </w:tcPr>
          <w:p w14:paraId="76767CF9" w14:textId="77777777" w:rsidR="00926315" w:rsidRDefault="008230DC">
            <w:pPr>
              <w:pStyle w:val="vgutTableText"/>
            </w:pPr>
            <w:r>
              <w:t>Одновременное применение нескольких фильтров подбора</w:t>
            </w:r>
          </w:p>
        </w:tc>
        <w:tc>
          <w:tcPr>
            <w:tcW w:w="1474" w:type="dxa"/>
          </w:tcPr>
          <w:p w14:paraId="3AA55A0A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747BF597" w14:textId="77777777" w:rsidR="00926315" w:rsidRDefault="008230DC">
            <w:pPr>
              <w:pStyle w:val="vgutTableText"/>
            </w:pPr>
            <w:r>
              <w:t>Испытание: при одновременном применении 5 фильтров в выдаче отсутствуют профили, не удовлетворяющие хотя бы одному из них, в 20 проверках из 20.</w:t>
            </w:r>
          </w:p>
        </w:tc>
      </w:tr>
      <w:tr w:rsidR="00926315" w14:paraId="60B5F8B2" w14:textId="77777777">
        <w:tc>
          <w:tcPr>
            <w:tcW w:w="2041" w:type="dxa"/>
          </w:tcPr>
          <w:p w14:paraId="03A81BF5" w14:textId="77777777" w:rsidR="00926315" w:rsidRDefault="008230DC">
            <w:pPr>
              <w:pStyle w:val="vgutTableText"/>
            </w:pPr>
            <w:r>
              <w:t>FR-07</w:t>
            </w:r>
          </w:p>
        </w:tc>
        <w:tc>
          <w:tcPr>
            <w:tcW w:w="2381" w:type="dxa"/>
          </w:tcPr>
          <w:p w14:paraId="6345417F" w14:textId="77777777" w:rsidR="00926315" w:rsidRDefault="008230DC">
            <w:pPr>
              <w:pStyle w:val="vgutTableText"/>
            </w:pPr>
            <w:r>
              <w:t>Формирование списка кандидатов</w:t>
            </w:r>
          </w:p>
        </w:tc>
        <w:tc>
          <w:tcPr>
            <w:tcW w:w="1474" w:type="dxa"/>
          </w:tcPr>
          <w:p w14:paraId="72EE8784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3D1BFC0" w14:textId="77777777" w:rsidR="00926315" w:rsidRDefault="008230DC">
            <w:pPr>
              <w:pStyle w:val="vgutTableText"/>
            </w:pPr>
            <w:r>
              <w:t>Испытание: для 20 наборов параметров поиска список кандидатов сформирован в 100 % случаев, все профили выдачи соответствуют заданным городу и району.</w:t>
            </w:r>
          </w:p>
        </w:tc>
      </w:tr>
      <w:tr w:rsidR="00926315" w14:paraId="54AABF39" w14:textId="77777777">
        <w:tc>
          <w:tcPr>
            <w:tcW w:w="2041" w:type="dxa"/>
          </w:tcPr>
          <w:p w14:paraId="4012BD99" w14:textId="77777777" w:rsidR="00926315" w:rsidRDefault="008230DC">
            <w:pPr>
              <w:pStyle w:val="vgutTableText"/>
            </w:pPr>
            <w:r>
              <w:t>FR-08</w:t>
            </w:r>
          </w:p>
        </w:tc>
        <w:tc>
          <w:tcPr>
            <w:tcW w:w="2381" w:type="dxa"/>
          </w:tcPr>
          <w:p w14:paraId="2A0076DE" w14:textId="77777777" w:rsidR="00926315" w:rsidRDefault="008230DC">
            <w:pPr>
              <w:pStyle w:val="vgutTableText"/>
            </w:pPr>
            <w:r>
              <w:t>Исключение из выдачи недоступных профилей</w:t>
            </w:r>
          </w:p>
        </w:tc>
        <w:tc>
          <w:tcPr>
            <w:tcW w:w="1474" w:type="dxa"/>
          </w:tcPr>
          <w:p w14:paraId="6EDCE5C8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2B682045" w14:textId="77777777" w:rsidR="00926315" w:rsidRDefault="008230DC">
            <w:pPr>
              <w:pStyle w:val="vgutTableText"/>
            </w:pPr>
            <w:r>
              <w:t>Испытание: заблокированные, временно скрытые, отключившие поиск профили и собственный профиль пользователя отсутствуют в выдаче в 100 % случаев.</w:t>
            </w:r>
          </w:p>
        </w:tc>
      </w:tr>
      <w:tr w:rsidR="00926315" w14:paraId="58540DF1" w14:textId="77777777">
        <w:tc>
          <w:tcPr>
            <w:tcW w:w="2041" w:type="dxa"/>
          </w:tcPr>
          <w:p w14:paraId="3576C47A" w14:textId="77777777" w:rsidR="00926315" w:rsidRDefault="008230DC">
            <w:pPr>
              <w:pStyle w:val="vgutTableText"/>
            </w:pPr>
            <w:r>
              <w:t>FR-09</w:t>
            </w:r>
          </w:p>
        </w:tc>
        <w:tc>
          <w:tcPr>
            <w:tcW w:w="2381" w:type="dxa"/>
          </w:tcPr>
          <w:p w14:paraId="285C3CD6" w14:textId="77777777" w:rsidR="00926315" w:rsidRDefault="008230DC">
            <w:pPr>
              <w:pStyle w:val="vgutTableText"/>
            </w:pPr>
            <w:r>
              <w:t>Просмотр профиля кандидата</w:t>
            </w:r>
          </w:p>
        </w:tc>
        <w:tc>
          <w:tcPr>
            <w:tcW w:w="1474" w:type="dxa"/>
          </w:tcPr>
          <w:p w14:paraId="7596A047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2E8FA906" w14:textId="77777777" w:rsidR="00926315" w:rsidRDefault="008230DC">
            <w:pPr>
              <w:pStyle w:val="vgutTableText"/>
            </w:pPr>
            <w:r>
              <w:t>Демонстрация: из списка результатов открывается профиль кандидата с описанием и указанными фильтрами подбора.</w:t>
            </w:r>
          </w:p>
        </w:tc>
      </w:tr>
      <w:tr w:rsidR="00926315" w14:paraId="41CF6773" w14:textId="77777777">
        <w:tc>
          <w:tcPr>
            <w:tcW w:w="2041" w:type="dxa"/>
          </w:tcPr>
          <w:p w14:paraId="2BA7AA52" w14:textId="77777777" w:rsidR="00926315" w:rsidRDefault="008230DC">
            <w:pPr>
              <w:pStyle w:val="vgutTableText"/>
            </w:pPr>
            <w:r>
              <w:t>FR-10</w:t>
            </w:r>
          </w:p>
        </w:tc>
        <w:tc>
          <w:tcPr>
            <w:tcW w:w="2381" w:type="dxa"/>
          </w:tcPr>
          <w:p w14:paraId="5A3DE879" w14:textId="77777777" w:rsidR="00926315" w:rsidRDefault="008230DC">
            <w:pPr>
              <w:pStyle w:val="vgutTableText"/>
            </w:pPr>
            <w:r>
              <w:t>Постановка лайка из списка результатов поиска</w:t>
            </w:r>
          </w:p>
        </w:tc>
        <w:tc>
          <w:tcPr>
            <w:tcW w:w="1474" w:type="dxa"/>
          </w:tcPr>
          <w:p w14:paraId="140C5E40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9886D21" w14:textId="77777777" w:rsidR="00926315" w:rsidRDefault="008230DC">
            <w:pPr>
              <w:pStyle w:val="vgutTableText"/>
            </w:pPr>
            <w:r>
              <w:t>Демонстрация: лайк ставится из карточки кандидата без открытия его профиля, состояние карточки изменяется.</w:t>
            </w:r>
          </w:p>
        </w:tc>
      </w:tr>
      <w:tr w:rsidR="00926315" w14:paraId="5A7B22FF" w14:textId="77777777">
        <w:tc>
          <w:tcPr>
            <w:tcW w:w="2041" w:type="dxa"/>
          </w:tcPr>
          <w:p w14:paraId="4CC08629" w14:textId="77777777" w:rsidR="00926315" w:rsidRDefault="008230DC">
            <w:pPr>
              <w:pStyle w:val="vgutTableText"/>
            </w:pPr>
            <w:r>
              <w:t>FR-11</w:t>
            </w:r>
          </w:p>
        </w:tc>
        <w:tc>
          <w:tcPr>
            <w:tcW w:w="2381" w:type="dxa"/>
          </w:tcPr>
          <w:p w14:paraId="10E7B581" w14:textId="77777777" w:rsidR="00926315" w:rsidRDefault="008230DC">
            <w:pPr>
              <w:pStyle w:val="vgutTableText"/>
            </w:pPr>
            <w:r>
              <w:t>Постановка лайка из профиля кандидата</w:t>
            </w:r>
          </w:p>
        </w:tc>
        <w:tc>
          <w:tcPr>
            <w:tcW w:w="1474" w:type="dxa"/>
          </w:tcPr>
          <w:p w14:paraId="242ACAD7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8B45DB2" w14:textId="77777777" w:rsidR="00926315" w:rsidRDefault="008230DC">
            <w:pPr>
              <w:pStyle w:val="vgutTableText"/>
            </w:pPr>
            <w:r>
              <w:t>Демонстрация: лайк ставится с экрана профиля кандидата, повторная постановка лайка тому же профилю невозможна.</w:t>
            </w:r>
          </w:p>
        </w:tc>
      </w:tr>
      <w:tr w:rsidR="00926315" w14:paraId="7D4E0D00" w14:textId="77777777">
        <w:tc>
          <w:tcPr>
            <w:tcW w:w="2041" w:type="dxa"/>
          </w:tcPr>
          <w:p w14:paraId="40FA665B" w14:textId="77777777" w:rsidR="00926315" w:rsidRDefault="008230DC">
            <w:pPr>
              <w:pStyle w:val="vgutTableText"/>
            </w:pPr>
            <w:r>
              <w:t>FR-12</w:t>
            </w:r>
          </w:p>
        </w:tc>
        <w:tc>
          <w:tcPr>
            <w:tcW w:w="2381" w:type="dxa"/>
          </w:tcPr>
          <w:p w14:paraId="6135831A" w14:textId="77777777" w:rsidR="00926315" w:rsidRDefault="008230DC">
            <w:pPr>
              <w:pStyle w:val="vgutTableText"/>
            </w:pPr>
            <w:r>
              <w:t xml:space="preserve">Формирование </w:t>
            </w:r>
            <w:proofErr w:type="spellStart"/>
            <w:r>
              <w:t>мэтча</w:t>
            </w:r>
            <w:proofErr w:type="spellEnd"/>
            <w:r>
              <w:t xml:space="preserve"> при встречном лайке</w:t>
            </w:r>
          </w:p>
        </w:tc>
        <w:tc>
          <w:tcPr>
            <w:tcW w:w="1474" w:type="dxa"/>
          </w:tcPr>
          <w:p w14:paraId="5CF378AD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36964D6" w14:textId="77777777" w:rsidR="00926315" w:rsidRDefault="008230DC">
            <w:pPr>
              <w:pStyle w:val="vgutTableText"/>
            </w:pPr>
            <w:r>
              <w:t xml:space="preserve">Испытание: </w:t>
            </w:r>
            <w:proofErr w:type="spellStart"/>
            <w:r>
              <w:t>мэтч</w:t>
            </w:r>
            <w:proofErr w:type="spellEnd"/>
            <w:r>
              <w:t xml:space="preserve"> формируется автоматически не позднее 1 минуты с момента второго лайка в 20 испытаниях из 20.</w:t>
            </w:r>
          </w:p>
        </w:tc>
      </w:tr>
      <w:tr w:rsidR="00926315" w14:paraId="7F6E244C" w14:textId="77777777">
        <w:tc>
          <w:tcPr>
            <w:tcW w:w="2041" w:type="dxa"/>
          </w:tcPr>
          <w:p w14:paraId="3655C019" w14:textId="77777777" w:rsidR="00926315" w:rsidRDefault="008230DC">
            <w:pPr>
              <w:pStyle w:val="vgutTableText"/>
            </w:pPr>
            <w:r>
              <w:t>FR-13</w:t>
            </w:r>
          </w:p>
        </w:tc>
        <w:tc>
          <w:tcPr>
            <w:tcW w:w="2381" w:type="dxa"/>
          </w:tcPr>
          <w:p w14:paraId="12B745BE" w14:textId="77777777" w:rsidR="00926315" w:rsidRDefault="008230DC">
            <w:pPr>
              <w:pStyle w:val="vgutTableText"/>
            </w:pPr>
            <w:r>
              <w:t>Отображение раздела «Лайки»</w:t>
            </w:r>
          </w:p>
        </w:tc>
        <w:tc>
          <w:tcPr>
            <w:tcW w:w="1474" w:type="dxa"/>
          </w:tcPr>
          <w:p w14:paraId="1BFB4884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219B62A" w14:textId="77777777" w:rsidR="00926315" w:rsidRDefault="008230DC">
            <w:pPr>
              <w:pStyle w:val="vgutTableText"/>
            </w:pPr>
            <w:r>
              <w:t>Демонстрация: в разделе отображаются все профили, поставившие пользователю лайк и не обработанные им ранее.</w:t>
            </w:r>
          </w:p>
        </w:tc>
      </w:tr>
      <w:tr w:rsidR="00926315" w14:paraId="0AD354CF" w14:textId="77777777">
        <w:tc>
          <w:tcPr>
            <w:tcW w:w="2041" w:type="dxa"/>
          </w:tcPr>
          <w:p w14:paraId="3F737CE8" w14:textId="77777777" w:rsidR="00926315" w:rsidRDefault="008230DC">
            <w:pPr>
              <w:pStyle w:val="vgutTableText"/>
            </w:pPr>
            <w:r>
              <w:t>FR-14</w:t>
            </w:r>
          </w:p>
        </w:tc>
        <w:tc>
          <w:tcPr>
            <w:tcW w:w="2381" w:type="dxa"/>
          </w:tcPr>
          <w:p w14:paraId="4C8BAF84" w14:textId="77777777" w:rsidR="00926315" w:rsidRDefault="008230DC">
            <w:pPr>
              <w:pStyle w:val="vgutTableText"/>
            </w:pPr>
            <w:r>
              <w:t>Принятие входящего лайка</w:t>
            </w:r>
          </w:p>
        </w:tc>
        <w:tc>
          <w:tcPr>
            <w:tcW w:w="1474" w:type="dxa"/>
          </w:tcPr>
          <w:p w14:paraId="25D92FA0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804CA58" w14:textId="77777777" w:rsidR="00926315" w:rsidRDefault="008230DC">
            <w:pPr>
              <w:pStyle w:val="vgutTableText"/>
            </w:pPr>
            <w:r>
              <w:t xml:space="preserve">Демонстрация: после нажатия кнопки «Взаимно» пара отображается в </w:t>
            </w:r>
            <w:r>
              <w:lastRenderedPageBreak/>
              <w:t>разделе «</w:t>
            </w:r>
            <w:proofErr w:type="spellStart"/>
            <w:r>
              <w:t>Мэтчи</w:t>
            </w:r>
            <w:proofErr w:type="spellEnd"/>
            <w:r>
              <w:t>» у обоих пользователей.</w:t>
            </w:r>
          </w:p>
        </w:tc>
      </w:tr>
      <w:tr w:rsidR="00926315" w14:paraId="29528B5E" w14:textId="77777777">
        <w:tc>
          <w:tcPr>
            <w:tcW w:w="2041" w:type="dxa"/>
          </w:tcPr>
          <w:p w14:paraId="68693D92" w14:textId="77777777" w:rsidR="00926315" w:rsidRDefault="008230DC">
            <w:pPr>
              <w:pStyle w:val="vgutTableText"/>
            </w:pPr>
            <w:r>
              <w:lastRenderedPageBreak/>
              <w:t>FR-15</w:t>
            </w:r>
          </w:p>
        </w:tc>
        <w:tc>
          <w:tcPr>
            <w:tcW w:w="2381" w:type="dxa"/>
          </w:tcPr>
          <w:p w14:paraId="286C08F8" w14:textId="77777777" w:rsidR="00926315" w:rsidRDefault="008230DC">
            <w:pPr>
              <w:pStyle w:val="vgutTableText"/>
            </w:pPr>
            <w:r>
              <w:t>Отклонение входящего лайка</w:t>
            </w:r>
          </w:p>
        </w:tc>
        <w:tc>
          <w:tcPr>
            <w:tcW w:w="1474" w:type="dxa"/>
          </w:tcPr>
          <w:p w14:paraId="53A0E065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DCD5569" w14:textId="77777777" w:rsidR="00926315" w:rsidRDefault="008230DC">
            <w:pPr>
              <w:pStyle w:val="vgutTableText"/>
            </w:pPr>
            <w:r>
              <w:t xml:space="preserve">Демонстрация: после нажатия кнопки «Отказать» профиль исключается из раздела «Лайки», </w:t>
            </w:r>
            <w:proofErr w:type="spellStart"/>
            <w:r>
              <w:t>мэтч</w:t>
            </w:r>
            <w:proofErr w:type="spellEnd"/>
            <w:r>
              <w:t xml:space="preserve"> не формируется.</w:t>
            </w:r>
          </w:p>
        </w:tc>
      </w:tr>
      <w:tr w:rsidR="00926315" w14:paraId="760442ED" w14:textId="77777777">
        <w:tc>
          <w:tcPr>
            <w:tcW w:w="2041" w:type="dxa"/>
          </w:tcPr>
          <w:p w14:paraId="5EB9500A" w14:textId="77777777" w:rsidR="00926315" w:rsidRDefault="008230DC">
            <w:pPr>
              <w:pStyle w:val="vgutTableText"/>
            </w:pPr>
            <w:r>
              <w:t>FR-16</w:t>
            </w:r>
          </w:p>
        </w:tc>
        <w:tc>
          <w:tcPr>
            <w:tcW w:w="2381" w:type="dxa"/>
          </w:tcPr>
          <w:p w14:paraId="064086FF" w14:textId="77777777" w:rsidR="00926315" w:rsidRDefault="008230DC">
            <w:pPr>
              <w:pStyle w:val="vgutTableText"/>
            </w:pPr>
            <w:r>
              <w:t>Отображение раздела «</w:t>
            </w:r>
            <w:proofErr w:type="spellStart"/>
            <w:r>
              <w:t>Мэтчи</w:t>
            </w:r>
            <w:proofErr w:type="spellEnd"/>
            <w:r>
              <w:t>»</w:t>
            </w:r>
          </w:p>
        </w:tc>
        <w:tc>
          <w:tcPr>
            <w:tcW w:w="1474" w:type="dxa"/>
          </w:tcPr>
          <w:p w14:paraId="7487A5AC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2EBAACD" w14:textId="77777777" w:rsidR="00926315" w:rsidRDefault="008230DC">
            <w:pPr>
              <w:pStyle w:val="vgutTableText"/>
            </w:pPr>
            <w:r>
              <w:t>Демонстрация: в разделе отображаются все пары, по которым состоялся взаимный лайк.</w:t>
            </w:r>
          </w:p>
        </w:tc>
      </w:tr>
      <w:tr w:rsidR="00926315" w14:paraId="5594C12D" w14:textId="77777777">
        <w:tc>
          <w:tcPr>
            <w:tcW w:w="2041" w:type="dxa"/>
          </w:tcPr>
          <w:p w14:paraId="1C8870BE" w14:textId="77777777" w:rsidR="00926315" w:rsidRDefault="008230DC">
            <w:pPr>
              <w:pStyle w:val="vgutTableText"/>
            </w:pPr>
            <w:r>
              <w:t>FR-17</w:t>
            </w:r>
          </w:p>
        </w:tc>
        <w:tc>
          <w:tcPr>
            <w:tcW w:w="2381" w:type="dxa"/>
          </w:tcPr>
          <w:p w14:paraId="3959D934" w14:textId="77777777" w:rsidR="00926315" w:rsidRDefault="008230DC">
            <w:pPr>
              <w:pStyle w:val="vgutTableText"/>
            </w:pPr>
            <w:r>
              <w:t xml:space="preserve">Раскрытие контактных данных только после </w:t>
            </w:r>
            <w:proofErr w:type="spellStart"/>
            <w:r>
              <w:t>мэтча</w:t>
            </w:r>
            <w:proofErr w:type="spellEnd"/>
          </w:p>
        </w:tc>
        <w:tc>
          <w:tcPr>
            <w:tcW w:w="1474" w:type="dxa"/>
          </w:tcPr>
          <w:p w14:paraId="46EE71DD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492FA2F" w14:textId="77777777" w:rsidR="00926315" w:rsidRDefault="008230DC">
            <w:pPr>
              <w:pStyle w:val="vgutTableText"/>
            </w:pPr>
            <w:r>
              <w:t>Инспекция: в ответах серверной части для списка кандидатов, профиля кандидата и раздела «Лайки» контактные данные отсутствуют; в разделе «</w:t>
            </w:r>
            <w:proofErr w:type="spellStart"/>
            <w:r>
              <w:t>Мэтчи</w:t>
            </w:r>
            <w:proofErr w:type="spellEnd"/>
            <w:r>
              <w:t>» присутствуют. Проверяется тест-кейсами раскрытия данных со 100 %-</w:t>
            </w:r>
            <w:proofErr w:type="spellStart"/>
            <w:r>
              <w:t>ным</w:t>
            </w:r>
            <w:proofErr w:type="spellEnd"/>
            <w:r>
              <w:t xml:space="preserve"> прохождением.</w:t>
            </w:r>
          </w:p>
        </w:tc>
      </w:tr>
      <w:tr w:rsidR="00926315" w14:paraId="5046452A" w14:textId="77777777">
        <w:tc>
          <w:tcPr>
            <w:tcW w:w="2041" w:type="dxa"/>
          </w:tcPr>
          <w:p w14:paraId="3964C5A3" w14:textId="30AED472" w:rsidR="00926315" w:rsidRDefault="008230DC">
            <w:pPr>
              <w:pStyle w:val="vgutTableText"/>
            </w:pPr>
            <w:r>
              <w:t>FR-</w:t>
            </w:r>
            <w:r w:rsidR="00F941A5">
              <w:t>18</w:t>
            </w:r>
          </w:p>
        </w:tc>
        <w:tc>
          <w:tcPr>
            <w:tcW w:w="2381" w:type="dxa"/>
          </w:tcPr>
          <w:p w14:paraId="69FED880" w14:textId="77777777" w:rsidR="00926315" w:rsidRDefault="008230DC">
            <w:pPr>
              <w:pStyle w:val="vgutTableText"/>
            </w:pPr>
            <w:r>
              <w:t>Отключение участия профиля в поиске</w:t>
            </w:r>
          </w:p>
        </w:tc>
        <w:tc>
          <w:tcPr>
            <w:tcW w:w="1474" w:type="dxa"/>
          </w:tcPr>
          <w:p w14:paraId="70C4A1FB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2870136" w14:textId="77777777" w:rsidR="00926315" w:rsidRDefault="008230DC">
            <w:pPr>
              <w:pStyle w:val="vgutTableText"/>
            </w:pPr>
            <w:r>
              <w:t xml:space="preserve">Испытание: после включения переключателя «Отключить поиск» профиль отсутствует в выдаче у 10 других пользователей из 10, ранее сформированные </w:t>
            </w:r>
            <w:proofErr w:type="spellStart"/>
            <w:r>
              <w:t>мэтчи</w:t>
            </w:r>
            <w:proofErr w:type="spellEnd"/>
            <w:r>
              <w:t xml:space="preserve"> сохраняются.</w:t>
            </w:r>
          </w:p>
        </w:tc>
      </w:tr>
      <w:tr w:rsidR="00926315" w14:paraId="470E1AEC" w14:textId="77777777">
        <w:tc>
          <w:tcPr>
            <w:tcW w:w="2041" w:type="dxa"/>
          </w:tcPr>
          <w:p w14:paraId="32D84037" w14:textId="06D6133F" w:rsidR="00926315" w:rsidRDefault="008230DC">
            <w:pPr>
              <w:pStyle w:val="vgutTableText"/>
            </w:pPr>
            <w:r>
              <w:t>FR-</w:t>
            </w:r>
            <w:r w:rsidR="00F941A5">
              <w:t>19</w:t>
            </w:r>
          </w:p>
        </w:tc>
        <w:tc>
          <w:tcPr>
            <w:tcW w:w="2381" w:type="dxa"/>
          </w:tcPr>
          <w:p w14:paraId="2D243D4C" w14:textId="77777777" w:rsidR="00926315" w:rsidRDefault="008230DC">
            <w:pPr>
              <w:pStyle w:val="vgutTableText"/>
            </w:pPr>
            <w:r>
              <w:t>Подача жалобы на профиль</w:t>
            </w:r>
          </w:p>
        </w:tc>
        <w:tc>
          <w:tcPr>
            <w:tcW w:w="1474" w:type="dxa"/>
          </w:tcPr>
          <w:p w14:paraId="625052BE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E831D76" w14:textId="77777777" w:rsidR="00926315" w:rsidRDefault="008230DC">
            <w:pPr>
              <w:pStyle w:val="vgutTableText"/>
            </w:pPr>
            <w:r>
              <w:t>Демонстрация: жалоба подаётся с выбором причины из перечня либо с описанием в свободной форме, фиксируются дата и время подачи.</w:t>
            </w:r>
          </w:p>
        </w:tc>
      </w:tr>
      <w:tr w:rsidR="00926315" w14:paraId="44FDE35C" w14:textId="77777777">
        <w:tc>
          <w:tcPr>
            <w:tcW w:w="2041" w:type="dxa"/>
          </w:tcPr>
          <w:p w14:paraId="032BAE86" w14:textId="538B3598" w:rsidR="00926315" w:rsidRDefault="008230DC">
            <w:pPr>
              <w:pStyle w:val="vgutTableText"/>
            </w:pPr>
            <w:r>
              <w:t>FR-2</w:t>
            </w:r>
            <w:r w:rsidR="00F941A5">
              <w:t>0</w:t>
            </w:r>
          </w:p>
        </w:tc>
        <w:tc>
          <w:tcPr>
            <w:tcW w:w="2381" w:type="dxa"/>
          </w:tcPr>
          <w:p w14:paraId="3DD2F58A" w14:textId="77777777" w:rsidR="00926315" w:rsidRDefault="008230DC">
            <w:pPr>
              <w:pStyle w:val="vgutTableText"/>
            </w:pPr>
            <w:r>
              <w:t>Формирование очереди жалоб</w:t>
            </w:r>
          </w:p>
        </w:tc>
        <w:tc>
          <w:tcPr>
            <w:tcW w:w="1474" w:type="dxa"/>
          </w:tcPr>
          <w:p w14:paraId="61228514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45827DC" w14:textId="77777777" w:rsidR="00926315" w:rsidRDefault="008230DC">
            <w:pPr>
              <w:pStyle w:val="vgutTableText"/>
            </w:pPr>
            <w:r>
              <w:t>Испытание: поданная жалоба отображается в очереди администратора не позднее 1 минуты в 10 испытаниях из 10, порядок – по дате поступления.</w:t>
            </w:r>
          </w:p>
        </w:tc>
      </w:tr>
      <w:tr w:rsidR="00926315" w14:paraId="323D9040" w14:textId="77777777">
        <w:tc>
          <w:tcPr>
            <w:tcW w:w="2041" w:type="dxa"/>
          </w:tcPr>
          <w:p w14:paraId="5B08225A" w14:textId="2A206D73" w:rsidR="00926315" w:rsidRDefault="008230DC">
            <w:pPr>
              <w:pStyle w:val="vgutTableText"/>
            </w:pPr>
            <w:r>
              <w:t>FR-2</w:t>
            </w:r>
            <w:r w:rsidR="00F941A5">
              <w:t>1</w:t>
            </w:r>
          </w:p>
        </w:tc>
        <w:tc>
          <w:tcPr>
            <w:tcW w:w="2381" w:type="dxa"/>
          </w:tcPr>
          <w:p w14:paraId="621AC00B" w14:textId="77777777" w:rsidR="00926315" w:rsidRDefault="008230DC">
            <w:pPr>
              <w:pStyle w:val="vgutTableText"/>
            </w:pPr>
            <w:r>
              <w:t>Просмотр жалобы вместе с профилем и историей жалоб</w:t>
            </w:r>
          </w:p>
        </w:tc>
        <w:tc>
          <w:tcPr>
            <w:tcW w:w="1474" w:type="dxa"/>
          </w:tcPr>
          <w:p w14:paraId="37464EAC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F44ECCF" w14:textId="77777777" w:rsidR="00926315" w:rsidRDefault="008230DC">
            <w:pPr>
              <w:pStyle w:val="vgutTableText"/>
            </w:pPr>
            <w:r>
              <w:t>Демонстрация: на экране карточки жалобы одновременно отображаются содержимое жалобы, профиль нарушителя и перечень ранее поданных на него жалоб.</w:t>
            </w:r>
          </w:p>
        </w:tc>
      </w:tr>
      <w:tr w:rsidR="00926315" w14:paraId="3DCC9CA0" w14:textId="77777777">
        <w:tc>
          <w:tcPr>
            <w:tcW w:w="2041" w:type="dxa"/>
          </w:tcPr>
          <w:p w14:paraId="7ED3B2ED" w14:textId="42ABBA3E" w:rsidR="00926315" w:rsidRDefault="008230DC">
            <w:pPr>
              <w:pStyle w:val="vgutTableText"/>
            </w:pPr>
            <w:r>
              <w:t>FR-2</w:t>
            </w:r>
            <w:r w:rsidR="00F941A5">
              <w:t>2</w:t>
            </w:r>
          </w:p>
        </w:tc>
        <w:tc>
          <w:tcPr>
            <w:tcW w:w="2381" w:type="dxa"/>
          </w:tcPr>
          <w:p w14:paraId="1A841979" w14:textId="77777777" w:rsidR="00926315" w:rsidRDefault="008230DC">
            <w:pPr>
              <w:pStyle w:val="vgutTableText"/>
            </w:pPr>
            <w:r>
              <w:t>Временное скрытие профиля из поиска</w:t>
            </w:r>
          </w:p>
        </w:tc>
        <w:tc>
          <w:tcPr>
            <w:tcW w:w="1474" w:type="dxa"/>
          </w:tcPr>
          <w:p w14:paraId="58D1F5AC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9CAA29A" w14:textId="77777777" w:rsidR="00926315" w:rsidRDefault="008230DC">
            <w:pPr>
              <w:pStyle w:val="vgutTableText"/>
            </w:pPr>
            <w:r>
              <w:t>Испытание: после скрытия профиль отсутствует в выдаче у других пользователей в 100 % случаев, доступ владельца к своему профилю сохраняется.</w:t>
            </w:r>
          </w:p>
        </w:tc>
      </w:tr>
      <w:tr w:rsidR="00926315" w14:paraId="527665DE" w14:textId="77777777">
        <w:tc>
          <w:tcPr>
            <w:tcW w:w="2041" w:type="dxa"/>
          </w:tcPr>
          <w:p w14:paraId="6DA1862E" w14:textId="24488C94" w:rsidR="00926315" w:rsidRDefault="008230DC">
            <w:pPr>
              <w:pStyle w:val="vgutTableText"/>
            </w:pPr>
            <w:r>
              <w:lastRenderedPageBreak/>
              <w:t>FR-2</w:t>
            </w:r>
            <w:r w:rsidR="00F941A5">
              <w:t>3</w:t>
            </w:r>
          </w:p>
        </w:tc>
        <w:tc>
          <w:tcPr>
            <w:tcW w:w="2381" w:type="dxa"/>
          </w:tcPr>
          <w:p w14:paraId="68A58DAB" w14:textId="77777777" w:rsidR="00926315" w:rsidRDefault="008230DC">
            <w:pPr>
              <w:pStyle w:val="vgutTableText"/>
            </w:pPr>
            <w:r>
              <w:t>Блокировка профиля нарушителя</w:t>
            </w:r>
          </w:p>
        </w:tc>
        <w:tc>
          <w:tcPr>
            <w:tcW w:w="1474" w:type="dxa"/>
          </w:tcPr>
          <w:p w14:paraId="3238B5CF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4A39420" w14:textId="77777777" w:rsidR="00926315" w:rsidRDefault="008230DC">
            <w:pPr>
              <w:pStyle w:val="vgutTableText"/>
            </w:pPr>
            <w:r>
              <w:t>Испытание: после блокировки вход в аккаунт не выполняется, профиль отсутствует в выдаче в 100 % случаев.</w:t>
            </w:r>
          </w:p>
        </w:tc>
      </w:tr>
      <w:tr w:rsidR="00926315" w14:paraId="7D2470A9" w14:textId="77777777">
        <w:tc>
          <w:tcPr>
            <w:tcW w:w="2041" w:type="dxa"/>
          </w:tcPr>
          <w:p w14:paraId="232ED21D" w14:textId="263A3106" w:rsidR="00926315" w:rsidRDefault="008230DC">
            <w:pPr>
              <w:pStyle w:val="vgutTableText"/>
            </w:pPr>
            <w:r>
              <w:t>FR-2</w:t>
            </w:r>
            <w:r w:rsidR="00F941A5">
              <w:t>4</w:t>
            </w:r>
          </w:p>
        </w:tc>
        <w:tc>
          <w:tcPr>
            <w:tcW w:w="2381" w:type="dxa"/>
          </w:tcPr>
          <w:p w14:paraId="563F5B8E" w14:textId="77777777" w:rsidR="00926315" w:rsidRDefault="008230DC">
            <w:pPr>
              <w:pStyle w:val="vgutTableText"/>
            </w:pPr>
            <w:r>
              <w:t>Обращение пользователя в службу поддержки</w:t>
            </w:r>
          </w:p>
        </w:tc>
        <w:tc>
          <w:tcPr>
            <w:tcW w:w="1474" w:type="dxa"/>
          </w:tcPr>
          <w:p w14:paraId="57A83931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BA6E823" w14:textId="77777777" w:rsidR="00926315" w:rsidRDefault="008230DC">
            <w:pPr>
              <w:pStyle w:val="vgutTableText"/>
            </w:pPr>
            <w:r>
              <w:t>Демонстрация: обращение направляется из раздела «Профиль» и отображается в очереди обращений администратора.</w:t>
            </w:r>
          </w:p>
        </w:tc>
      </w:tr>
      <w:tr w:rsidR="00926315" w14:paraId="6A2C3A2E" w14:textId="77777777">
        <w:tc>
          <w:tcPr>
            <w:tcW w:w="2041" w:type="dxa"/>
          </w:tcPr>
          <w:p w14:paraId="7A02FD99" w14:textId="7DFD3D70" w:rsidR="00926315" w:rsidRDefault="008230DC">
            <w:pPr>
              <w:pStyle w:val="vgutTableText"/>
            </w:pPr>
            <w:r>
              <w:t>FR-2</w:t>
            </w:r>
            <w:r w:rsidR="00F941A5">
              <w:t>5</w:t>
            </w:r>
          </w:p>
        </w:tc>
        <w:tc>
          <w:tcPr>
            <w:tcW w:w="2381" w:type="dxa"/>
          </w:tcPr>
          <w:p w14:paraId="5FC7E0AC" w14:textId="77777777" w:rsidR="00926315" w:rsidRDefault="008230DC">
            <w:pPr>
              <w:pStyle w:val="vgutTableText"/>
            </w:pPr>
            <w:r>
              <w:t>Обработка обращения администратором</w:t>
            </w:r>
          </w:p>
        </w:tc>
        <w:tc>
          <w:tcPr>
            <w:tcW w:w="1474" w:type="dxa"/>
          </w:tcPr>
          <w:p w14:paraId="12031DB3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C970F22" w14:textId="77777777" w:rsidR="00926315" w:rsidRDefault="008230DC">
            <w:pPr>
              <w:pStyle w:val="vgutTableText"/>
            </w:pPr>
            <w:r>
              <w:t>Демонстрация: администратор направляет ответ, восстанавливает пользователю доступ к профилю и отмечает обращение решённым; состояние обращения изменяется в очереди.</w:t>
            </w:r>
          </w:p>
        </w:tc>
      </w:tr>
      <w:tr w:rsidR="00926315" w14:paraId="247BF113" w14:textId="77777777">
        <w:tc>
          <w:tcPr>
            <w:tcW w:w="2041" w:type="dxa"/>
          </w:tcPr>
          <w:p w14:paraId="065B3253" w14:textId="3B2D8E4E" w:rsidR="00926315" w:rsidRDefault="008230DC">
            <w:pPr>
              <w:pStyle w:val="vgutTableText"/>
            </w:pPr>
            <w:r>
              <w:t>FR-</w:t>
            </w:r>
            <w:r w:rsidR="00F941A5">
              <w:t>2</w:t>
            </w:r>
            <w:r w:rsidR="00B10B1E">
              <w:t>6</w:t>
            </w:r>
          </w:p>
        </w:tc>
        <w:tc>
          <w:tcPr>
            <w:tcW w:w="2381" w:type="dxa"/>
          </w:tcPr>
          <w:p w14:paraId="73A65112" w14:textId="77777777" w:rsidR="00926315" w:rsidRDefault="008230DC">
            <w:pPr>
              <w:pStyle w:val="vgutTableText"/>
            </w:pPr>
            <w:r>
              <w:t>Согласие на обработку данных и управление своими данными</w:t>
            </w:r>
          </w:p>
        </w:tc>
        <w:tc>
          <w:tcPr>
            <w:tcW w:w="1474" w:type="dxa"/>
          </w:tcPr>
          <w:p w14:paraId="4E812536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4B7D6441" w14:textId="77777777" w:rsidR="00926315" w:rsidRDefault="008230DC">
            <w:pPr>
              <w:pStyle w:val="vgutTableText"/>
            </w:pPr>
            <w:r>
              <w:t>Демонстрация: до начала сбора данных выводится запрос согласия, в журнале хранятся дата и время его получения; пользователь удаляет профиль, после удаления его данные в системе не отображаются.</w:t>
            </w:r>
          </w:p>
        </w:tc>
      </w:tr>
      <w:tr w:rsidR="00926315" w14:paraId="57CBB961" w14:textId="77777777">
        <w:tc>
          <w:tcPr>
            <w:tcW w:w="2041" w:type="dxa"/>
          </w:tcPr>
          <w:p w14:paraId="41DC291D" w14:textId="77777777" w:rsidR="00926315" w:rsidRDefault="008230DC">
            <w:pPr>
              <w:pStyle w:val="vgutTableText"/>
            </w:pPr>
            <w:r>
              <w:t>NFR-01</w:t>
            </w:r>
          </w:p>
        </w:tc>
        <w:tc>
          <w:tcPr>
            <w:tcW w:w="2381" w:type="dxa"/>
          </w:tcPr>
          <w:p w14:paraId="362214C1" w14:textId="77777777" w:rsidR="00926315" w:rsidRDefault="008230DC">
            <w:pPr>
              <w:pStyle w:val="vgutTableText"/>
            </w:pPr>
            <w:r>
              <w:t>Время формирования списка кандидатов</w:t>
            </w:r>
          </w:p>
        </w:tc>
        <w:tc>
          <w:tcPr>
            <w:tcW w:w="1474" w:type="dxa"/>
          </w:tcPr>
          <w:p w14:paraId="5482F413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EDA4D13" w14:textId="77777777" w:rsidR="00926315" w:rsidRDefault="008230DC">
            <w:pPr>
              <w:pStyle w:val="vgutTableText"/>
            </w:pPr>
            <w:r>
              <w:t>Испытание: в 50 измерениях при базе 100 000 профилей время ответа не превышает 2 с не менее чем в 95 % измерений.</w:t>
            </w:r>
          </w:p>
        </w:tc>
      </w:tr>
      <w:tr w:rsidR="00926315" w14:paraId="28E10CF4" w14:textId="77777777">
        <w:tc>
          <w:tcPr>
            <w:tcW w:w="2041" w:type="dxa"/>
          </w:tcPr>
          <w:p w14:paraId="3D939229" w14:textId="77777777" w:rsidR="00926315" w:rsidRDefault="008230DC">
            <w:pPr>
              <w:pStyle w:val="vgutTableText"/>
            </w:pPr>
            <w:r>
              <w:t>NFR-02</w:t>
            </w:r>
          </w:p>
        </w:tc>
        <w:tc>
          <w:tcPr>
            <w:tcW w:w="2381" w:type="dxa"/>
          </w:tcPr>
          <w:p w14:paraId="615AF327" w14:textId="77777777" w:rsidR="00926315" w:rsidRDefault="008230DC">
            <w:pPr>
              <w:pStyle w:val="vgutTableText"/>
            </w:pPr>
            <w:r>
              <w:t xml:space="preserve">Время формирования </w:t>
            </w:r>
            <w:proofErr w:type="spellStart"/>
            <w:r>
              <w:t>мэтча</w:t>
            </w:r>
            <w:proofErr w:type="spellEnd"/>
          </w:p>
        </w:tc>
        <w:tc>
          <w:tcPr>
            <w:tcW w:w="1474" w:type="dxa"/>
          </w:tcPr>
          <w:p w14:paraId="792F0B36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CCE13FA" w14:textId="77777777" w:rsidR="00926315" w:rsidRDefault="008230DC">
            <w:pPr>
              <w:pStyle w:val="vgutTableText"/>
            </w:pPr>
            <w:r>
              <w:t xml:space="preserve">Испытание: в 20 измерениях время от второго лайка до появления </w:t>
            </w:r>
            <w:proofErr w:type="spellStart"/>
            <w:r>
              <w:t>мэтча</w:t>
            </w:r>
            <w:proofErr w:type="spellEnd"/>
            <w:r>
              <w:t xml:space="preserve"> у обоих пользователей не превышает 1 мин в 100 % измерений.</w:t>
            </w:r>
          </w:p>
        </w:tc>
      </w:tr>
      <w:tr w:rsidR="00926315" w14:paraId="0BA4FFC1" w14:textId="77777777">
        <w:tc>
          <w:tcPr>
            <w:tcW w:w="2041" w:type="dxa"/>
          </w:tcPr>
          <w:p w14:paraId="33AFD032" w14:textId="0C1B3825" w:rsidR="00926315" w:rsidRDefault="008230DC">
            <w:pPr>
              <w:pStyle w:val="vgutTableText"/>
            </w:pPr>
            <w:r>
              <w:t>NFR-0</w:t>
            </w:r>
            <w:r w:rsidR="00F941A5">
              <w:t>3</w:t>
            </w:r>
          </w:p>
        </w:tc>
        <w:tc>
          <w:tcPr>
            <w:tcW w:w="2381" w:type="dxa"/>
          </w:tcPr>
          <w:p w14:paraId="7AD2E993" w14:textId="77777777" w:rsidR="00926315" w:rsidRDefault="008230DC">
            <w:pPr>
              <w:pStyle w:val="vgutTableText"/>
            </w:pPr>
            <w:r>
              <w:t>Число одновременно работающих пользователей</w:t>
            </w:r>
          </w:p>
        </w:tc>
        <w:tc>
          <w:tcPr>
            <w:tcW w:w="1474" w:type="dxa"/>
          </w:tcPr>
          <w:p w14:paraId="08579D53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243B2271" w14:textId="77777777" w:rsidR="00926315" w:rsidRDefault="008230DC">
            <w:pPr>
              <w:pStyle w:val="vgutTableText"/>
            </w:pPr>
            <w:r>
              <w:t>Испытание: нагрузочное испытание 500 одновременных пользователей, время ответа в пределах NFR-01, доля отказов не более 1 %.</w:t>
            </w:r>
          </w:p>
        </w:tc>
      </w:tr>
      <w:tr w:rsidR="00926315" w14:paraId="627C1F1C" w14:textId="77777777">
        <w:tc>
          <w:tcPr>
            <w:tcW w:w="2041" w:type="dxa"/>
          </w:tcPr>
          <w:p w14:paraId="53F43327" w14:textId="090EB7C9" w:rsidR="00926315" w:rsidRDefault="008230DC">
            <w:pPr>
              <w:pStyle w:val="vgutTableText"/>
            </w:pPr>
            <w:r>
              <w:t>NFR-0</w:t>
            </w:r>
            <w:r w:rsidR="00F941A5">
              <w:t>4</w:t>
            </w:r>
          </w:p>
        </w:tc>
        <w:tc>
          <w:tcPr>
            <w:tcW w:w="2381" w:type="dxa"/>
          </w:tcPr>
          <w:p w14:paraId="5A5B472B" w14:textId="77777777" w:rsidR="00926315" w:rsidRDefault="008230DC">
            <w:pPr>
              <w:pStyle w:val="vgutTableText"/>
            </w:pPr>
            <w:r>
              <w:t>Доступность сервиса</w:t>
            </w:r>
          </w:p>
        </w:tc>
        <w:tc>
          <w:tcPr>
            <w:tcW w:w="1474" w:type="dxa"/>
          </w:tcPr>
          <w:p w14:paraId="7AC61AF4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D04F6C8" w14:textId="77777777" w:rsidR="00926315" w:rsidRDefault="008230DC">
            <w:pPr>
              <w:pStyle w:val="vgutTableText"/>
            </w:pPr>
            <w:r>
              <w:t>Анализ: расчёт по журналам мониторинга за календарный месяц, суммарное время недоступности не более 7 ч 18 мин.</w:t>
            </w:r>
          </w:p>
        </w:tc>
      </w:tr>
      <w:tr w:rsidR="00926315" w14:paraId="56977C49" w14:textId="77777777">
        <w:tc>
          <w:tcPr>
            <w:tcW w:w="2041" w:type="dxa"/>
          </w:tcPr>
          <w:p w14:paraId="4EC267D0" w14:textId="594EBE1D" w:rsidR="00926315" w:rsidRDefault="008230DC">
            <w:pPr>
              <w:pStyle w:val="vgutTableText"/>
            </w:pPr>
            <w:r>
              <w:t>NFR-0</w:t>
            </w:r>
            <w:r w:rsidR="00F941A5">
              <w:t>5</w:t>
            </w:r>
          </w:p>
        </w:tc>
        <w:tc>
          <w:tcPr>
            <w:tcW w:w="2381" w:type="dxa"/>
          </w:tcPr>
          <w:p w14:paraId="13156CF5" w14:textId="77777777" w:rsidR="00926315" w:rsidRDefault="008230DC">
            <w:pPr>
              <w:pStyle w:val="vgutTableText"/>
            </w:pPr>
            <w:r>
              <w:t xml:space="preserve">Сохранность лайков и </w:t>
            </w:r>
            <w:proofErr w:type="spellStart"/>
            <w:r>
              <w:t>мэтчей</w:t>
            </w:r>
            <w:proofErr w:type="spellEnd"/>
          </w:p>
        </w:tc>
        <w:tc>
          <w:tcPr>
            <w:tcW w:w="1474" w:type="dxa"/>
          </w:tcPr>
          <w:p w14:paraId="3801B70A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4D7D1C7" w14:textId="77777777" w:rsidR="00926315" w:rsidRDefault="008230DC">
            <w:pPr>
              <w:pStyle w:val="vgutTableText"/>
            </w:pPr>
            <w:r>
              <w:t xml:space="preserve">Испытание: при 100 зафиксированных лайках и 10 принудительных </w:t>
            </w:r>
            <w:proofErr w:type="spellStart"/>
            <w:r>
              <w:t>перезапусках</w:t>
            </w:r>
            <w:proofErr w:type="spellEnd"/>
            <w:r>
              <w:t xml:space="preserve"> сервера потеряно 0 лайков и 0 </w:t>
            </w:r>
            <w:proofErr w:type="spellStart"/>
            <w:r>
              <w:t>мэтчей</w:t>
            </w:r>
            <w:proofErr w:type="spellEnd"/>
            <w:r>
              <w:t>.</w:t>
            </w:r>
          </w:p>
        </w:tc>
      </w:tr>
      <w:tr w:rsidR="00926315" w14:paraId="0D23846C" w14:textId="77777777">
        <w:tc>
          <w:tcPr>
            <w:tcW w:w="2041" w:type="dxa"/>
          </w:tcPr>
          <w:p w14:paraId="5981A119" w14:textId="2097D960" w:rsidR="00926315" w:rsidRDefault="008230DC">
            <w:pPr>
              <w:pStyle w:val="vgutTableText"/>
            </w:pPr>
            <w:r>
              <w:lastRenderedPageBreak/>
              <w:t>NFR-0</w:t>
            </w:r>
            <w:r w:rsidR="00BB23D5">
              <w:t>6</w:t>
            </w:r>
          </w:p>
        </w:tc>
        <w:tc>
          <w:tcPr>
            <w:tcW w:w="2381" w:type="dxa"/>
          </w:tcPr>
          <w:p w14:paraId="5D0E2BCC" w14:textId="77777777" w:rsidR="00926315" w:rsidRDefault="008230DC">
            <w:pPr>
              <w:pStyle w:val="vgutTableText"/>
            </w:pPr>
            <w:r>
              <w:t>Защита кода подтверждения и канала передачи</w:t>
            </w:r>
          </w:p>
        </w:tc>
        <w:tc>
          <w:tcPr>
            <w:tcW w:w="1474" w:type="dxa"/>
          </w:tcPr>
          <w:p w14:paraId="03B32AA6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B77C73F" w14:textId="77777777" w:rsidR="00926315" w:rsidRDefault="008230DC">
            <w:pPr>
              <w:pStyle w:val="vgutTableText"/>
            </w:pPr>
            <w:r>
              <w:t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926315" w14:paraId="5367CAD0" w14:textId="77777777">
        <w:tc>
          <w:tcPr>
            <w:tcW w:w="2041" w:type="dxa"/>
          </w:tcPr>
          <w:p w14:paraId="269BD01E" w14:textId="13D17FCA" w:rsidR="00926315" w:rsidRDefault="008230DC">
            <w:pPr>
              <w:pStyle w:val="vgutTableText"/>
            </w:pPr>
            <w:r>
              <w:t>NFR-0</w:t>
            </w:r>
            <w:r w:rsidR="00BB23D5">
              <w:t>7</w:t>
            </w:r>
          </w:p>
        </w:tc>
        <w:tc>
          <w:tcPr>
            <w:tcW w:w="2381" w:type="dxa"/>
          </w:tcPr>
          <w:p w14:paraId="428BE12B" w14:textId="77777777" w:rsidR="00926315" w:rsidRDefault="008230DC">
            <w:pPr>
              <w:pStyle w:val="vgutTableText"/>
            </w:pPr>
            <w:r>
              <w:t>Разграничение доступа к контактным данным</w:t>
            </w:r>
          </w:p>
        </w:tc>
        <w:tc>
          <w:tcPr>
            <w:tcW w:w="1474" w:type="dxa"/>
          </w:tcPr>
          <w:p w14:paraId="0B4A1966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4BD0B50" w14:textId="77777777" w:rsidR="00926315" w:rsidRDefault="008230DC">
            <w:pPr>
              <w:pStyle w:val="vgutTableText"/>
            </w:pPr>
            <w:r>
              <w:t xml:space="preserve">Испытание: 20 обращений к контактным данным пользователя от лица, с которым </w:t>
            </w:r>
            <w:proofErr w:type="spellStart"/>
            <w:r>
              <w:t>мэтч</w:t>
            </w:r>
            <w:proofErr w:type="spellEnd"/>
            <w:r>
              <w:t xml:space="preserve"> не сформирован, отклонены с кодом 403 в 100 % случаев.</w:t>
            </w:r>
          </w:p>
        </w:tc>
      </w:tr>
      <w:tr w:rsidR="00926315" w14:paraId="0475F1B6" w14:textId="77777777">
        <w:tc>
          <w:tcPr>
            <w:tcW w:w="2041" w:type="dxa"/>
          </w:tcPr>
          <w:p w14:paraId="4FDC63BB" w14:textId="63DE68CF" w:rsidR="00926315" w:rsidRDefault="008230DC">
            <w:pPr>
              <w:pStyle w:val="vgutTableText"/>
            </w:pPr>
            <w:r>
              <w:t>NFR-</w:t>
            </w:r>
            <w:r w:rsidR="00BB23D5">
              <w:t>08</w:t>
            </w:r>
          </w:p>
        </w:tc>
        <w:tc>
          <w:tcPr>
            <w:tcW w:w="2381" w:type="dxa"/>
          </w:tcPr>
          <w:p w14:paraId="54EAD26D" w14:textId="77777777" w:rsidR="00926315" w:rsidRDefault="008230DC">
            <w:pPr>
              <w:pStyle w:val="vgutTableText"/>
            </w:pPr>
            <w:r>
              <w:t>Разграничение доступа к панели администратора</w:t>
            </w:r>
          </w:p>
        </w:tc>
        <w:tc>
          <w:tcPr>
            <w:tcW w:w="1474" w:type="dxa"/>
          </w:tcPr>
          <w:p w14:paraId="4F97831A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28D5EAE" w14:textId="77777777" w:rsidR="00926315" w:rsidRDefault="008230DC">
            <w:pPr>
              <w:pStyle w:val="vgutTableText"/>
            </w:pPr>
            <w:r>
              <w:t>Испытание: 20 обращений к разделам панели администратора от учётной записи без роли администратора отклонены с кодом 403 в 100 % случаев.</w:t>
            </w:r>
          </w:p>
        </w:tc>
      </w:tr>
      <w:tr w:rsidR="00926315" w14:paraId="157D1331" w14:textId="77777777">
        <w:tc>
          <w:tcPr>
            <w:tcW w:w="2041" w:type="dxa"/>
          </w:tcPr>
          <w:p w14:paraId="3BC684F3" w14:textId="1F65B8F4" w:rsidR="00926315" w:rsidRDefault="008230DC">
            <w:pPr>
              <w:pStyle w:val="vgutTableText"/>
            </w:pPr>
            <w:r>
              <w:t>NFR-</w:t>
            </w:r>
            <w:r w:rsidR="00BB23D5">
              <w:t>09</w:t>
            </w:r>
          </w:p>
        </w:tc>
        <w:tc>
          <w:tcPr>
            <w:tcW w:w="2381" w:type="dxa"/>
          </w:tcPr>
          <w:p w14:paraId="49E720BB" w14:textId="77777777" w:rsidR="00926315" w:rsidRDefault="008230DC">
            <w:pPr>
              <w:pStyle w:val="vgutTableText"/>
            </w:pPr>
            <w:r>
              <w:t>Ограничение состава фильтров подбора</w:t>
            </w:r>
          </w:p>
        </w:tc>
        <w:tc>
          <w:tcPr>
            <w:tcW w:w="1474" w:type="dxa"/>
          </w:tcPr>
          <w:p w14:paraId="42DF74E8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1194D35B" w14:textId="77777777" w:rsidR="00926315" w:rsidRDefault="008230DC">
            <w:pPr>
              <w:pStyle w:val="vgutTableText"/>
            </w:pPr>
            <w:r>
              <w:t>Инспекция: справочник фильтров подбора не содержит признаков пола, национальности и вероисповедания в качестве критериев отсева кандидатов.</w:t>
            </w:r>
          </w:p>
        </w:tc>
      </w:tr>
      <w:tr w:rsidR="00926315" w14:paraId="405FA494" w14:textId="77777777">
        <w:tc>
          <w:tcPr>
            <w:tcW w:w="2041" w:type="dxa"/>
          </w:tcPr>
          <w:p w14:paraId="7A55FD10" w14:textId="5850A831" w:rsidR="00926315" w:rsidRDefault="008230DC">
            <w:pPr>
              <w:pStyle w:val="vgutTableText"/>
            </w:pPr>
            <w:r>
              <w:t>NFR-1</w:t>
            </w:r>
            <w:r w:rsidR="00BB23D5">
              <w:t>0</w:t>
            </w:r>
          </w:p>
        </w:tc>
        <w:tc>
          <w:tcPr>
            <w:tcW w:w="2381" w:type="dxa"/>
          </w:tcPr>
          <w:p w14:paraId="4FDA4CD7" w14:textId="77777777" w:rsidR="00926315" w:rsidRDefault="008230DC">
            <w:pPr>
              <w:pStyle w:val="vgutTableText"/>
            </w:pPr>
            <w:proofErr w:type="spellStart"/>
            <w:r>
              <w:t>Кроссбраузерность</w:t>
            </w:r>
            <w:proofErr w:type="spellEnd"/>
            <w:r>
              <w:t xml:space="preserve"> и адаптивность интерфейса</w:t>
            </w:r>
          </w:p>
        </w:tc>
        <w:tc>
          <w:tcPr>
            <w:tcW w:w="1474" w:type="dxa"/>
          </w:tcPr>
          <w:p w14:paraId="04C2C207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3E9A4BED" w14:textId="77777777" w:rsidR="00926315" w:rsidRDefault="008230DC">
            <w:pPr>
              <w:pStyle w:val="vgutTableText"/>
            </w:pPr>
            <w:r>
              <w:t>Испытание: все экраны открываются без нарушения вёрстки в 4 браузерах и при ширине окна от 360 пикселей.</w:t>
            </w:r>
          </w:p>
        </w:tc>
      </w:tr>
      <w:tr w:rsidR="00926315" w14:paraId="20FF27A7" w14:textId="77777777">
        <w:tc>
          <w:tcPr>
            <w:tcW w:w="2041" w:type="dxa"/>
          </w:tcPr>
          <w:p w14:paraId="3039A7AB" w14:textId="2EE31A4F" w:rsidR="00926315" w:rsidRDefault="008230DC">
            <w:pPr>
              <w:pStyle w:val="vgutTableText"/>
            </w:pPr>
            <w:r>
              <w:t>NFR-1</w:t>
            </w:r>
            <w:r w:rsidR="00BB23D5">
              <w:t>1</w:t>
            </w:r>
          </w:p>
        </w:tc>
        <w:tc>
          <w:tcPr>
            <w:tcW w:w="2381" w:type="dxa"/>
          </w:tcPr>
          <w:p w14:paraId="2EE22629" w14:textId="77777777" w:rsidR="00926315" w:rsidRDefault="008230DC">
            <w:pPr>
              <w:pStyle w:val="vgutTableText"/>
            </w:pPr>
            <w:r>
              <w:t>Информативность сообщений об отказе</w:t>
            </w:r>
          </w:p>
        </w:tc>
        <w:tc>
          <w:tcPr>
            <w:tcW w:w="1474" w:type="dxa"/>
          </w:tcPr>
          <w:p w14:paraId="34DEC0F9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609DCE45" w14:textId="77777777" w:rsidR="00926315" w:rsidRDefault="008230DC">
            <w:pPr>
              <w:pStyle w:val="vgutTableText"/>
            </w:pPr>
            <w:r>
              <w:t>Инспекция: для 5 классов отказов сообщения различны и содержат причину отказа и код ошибки.</w:t>
            </w:r>
          </w:p>
        </w:tc>
      </w:tr>
      <w:tr w:rsidR="00926315" w14:paraId="3F57A3A1" w14:textId="77777777">
        <w:tc>
          <w:tcPr>
            <w:tcW w:w="2041" w:type="dxa"/>
          </w:tcPr>
          <w:p w14:paraId="77A0EB6F" w14:textId="7A98DDE2" w:rsidR="00926315" w:rsidRDefault="008230DC">
            <w:pPr>
              <w:pStyle w:val="vgutTableText"/>
            </w:pPr>
            <w:r>
              <w:t>NFR-1</w:t>
            </w:r>
            <w:r w:rsidR="00BB23D5">
              <w:t>2</w:t>
            </w:r>
          </w:p>
        </w:tc>
        <w:tc>
          <w:tcPr>
            <w:tcW w:w="2381" w:type="dxa"/>
          </w:tcPr>
          <w:p w14:paraId="7375033F" w14:textId="77777777" w:rsidR="00926315" w:rsidRDefault="008230DC">
            <w:pPr>
              <w:pStyle w:val="vgutTableText"/>
            </w:pPr>
            <w:r>
              <w:t>Аудит действий администратора системы</w:t>
            </w:r>
          </w:p>
        </w:tc>
        <w:tc>
          <w:tcPr>
            <w:tcW w:w="1474" w:type="dxa"/>
          </w:tcPr>
          <w:p w14:paraId="6B0A86E3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0DE5AE2D" w14:textId="77777777" w:rsidR="00926315" w:rsidRDefault="008230DC">
            <w:pPr>
              <w:pStyle w:val="vgutTableText"/>
            </w:pPr>
            <w:r>
              <w:t>Инспекция: для 20 действий по скрытию и блокировке профилей в журнале присутствуют учётная запись, время и основание.</w:t>
            </w:r>
          </w:p>
        </w:tc>
      </w:tr>
      <w:tr w:rsidR="00926315" w14:paraId="2ECCA496" w14:textId="77777777">
        <w:tc>
          <w:tcPr>
            <w:tcW w:w="2041" w:type="dxa"/>
          </w:tcPr>
          <w:p w14:paraId="202D2292" w14:textId="70054FDF" w:rsidR="00926315" w:rsidRDefault="008230DC">
            <w:pPr>
              <w:pStyle w:val="vgutTableText"/>
            </w:pPr>
            <w:r>
              <w:t>NFR-1</w:t>
            </w:r>
            <w:r w:rsidR="00BB23D5">
              <w:t>3</w:t>
            </w:r>
          </w:p>
        </w:tc>
        <w:tc>
          <w:tcPr>
            <w:tcW w:w="2381" w:type="dxa"/>
          </w:tcPr>
          <w:p w14:paraId="7E93EEA9" w14:textId="77777777" w:rsidR="00926315" w:rsidRDefault="008230DC">
            <w:pPr>
              <w:pStyle w:val="vgutTableText"/>
            </w:pPr>
            <w:r>
              <w:t>Резервное копирование и восстановление данных</w:t>
            </w:r>
          </w:p>
        </w:tc>
        <w:tc>
          <w:tcPr>
            <w:tcW w:w="1474" w:type="dxa"/>
          </w:tcPr>
          <w:p w14:paraId="0C37CF5F" w14:textId="77777777" w:rsidR="00926315" w:rsidRDefault="008230DC">
            <w:pPr>
              <w:pStyle w:val="vgutTableTex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41B1A4B" w14:textId="77777777" w:rsidR="00926315" w:rsidRDefault="008230DC">
            <w:pPr>
              <w:pStyle w:val="vgutTableText"/>
            </w:pPr>
            <w:r>
              <w:t>Анализ: по журналам подтверждается ежесуточное копирование и хранение копий не менее 7 суток; контрольное восстановление выполнено за время не более 4 ч.</w:t>
            </w:r>
          </w:p>
        </w:tc>
      </w:tr>
      <w:tr w:rsidR="00926315" w14:paraId="72F0F108" w14:textId="77777777">
        <w:tc>
          <w:tcPr>
            <w:tcW w:w="2041" w:type="dxa"/>
          </w:tcPr>
          <w:p w14:paraId="7BD2D333" w14:textId="2D102FCC" w:rsidR="00926315" w:rsidRDefault="008230DC">
            <w:pPr>
              <w:pStyle w:val="vgutTableText"/>
            </w:pPr>
            <w:r>
              <w:t>NFR-1</w:t>
            </w:r>
            <w:r w:rsidR="00BB23D5">
              <w:t>4</w:t>
            </w:r>
          </w:p>
        </w:tc>
        <w:tc>
          <w:tcPr>
            <w:tcW w:w="2381" w:type="dxa"/>
          </w:tcPr>
          <w:p w14:paraId="61FD3B05" w14:textId="77777777" w:rsidR="00926315" w:rsidRDefault="008230DC">
            <w:pPr>
              <w:pStyle w:val="vgutTableText"/>
            </w:pPr>
            <w:r>
              <w:t>Ограничения на загружаемую фотографию профиля</w:t>
            </w:r>
          </w:p>
        </w:tc>
        <w:tc>
          <w:tcPr>
            <w:tcW w:w="1474" w:type="dxa"/>
          </w:tcPr>
          <w:p w14:paraId="4ACE1372" w14:textId="77777777" w:rsidR="00926315" w:rsidRDefault="008230DC">
            <w:pPr>
              <w:pStyle w:val="vgutTableTex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305" w:type="dxa"/>
          </w:tcPr>
          <w:p w14:paraId="5ECCD414" w14:textId="77777777" w:rsidR="00926315" w:rsidRDefault="008230DC">
            <w:pPr>
              <w:pStyle w:val="vgutTableText"/>
            </w:pPr>
            <w:r>
              <w:t>Испытание: файл формата, отличного от JPEG и PNG, либо размером более 5 МБ отклоняется в 10 попытках из 10 с выводом сообщения об ошибке.</w:t>
            </w:r>
          </w:p>
        </w:tc>
      </w:tr>
    </w:tbl>
    <w:p w14:paraId="205BC415" w14:textId="77777777" w:rsidR="00926315" w:rsidRDefault="008230DC">
      <w:r>
        <w:t xml:space="preserve">Система считается принятой, если при приёмочных испытаниях подтверждено выполнение всех требований с приоритетом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и не менее 80 % требований с приоритетом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. </w:t>
      </w:r>
      <w:r>
        <w:lastRenderedPageBreak/>
        <w:t>Выявленные в ходе испытаний несоответствия фиксируются в протоколе испытаний и устраняются исполнителем в согласованные с заказчиком сроки, после чего проводятся повторные испытания по несоответствующим требованиям.</w:t>
      </w:r>
    </w:p>
    <w:p w14:paraId="7B7E1CFC" w14:textId="77777777" w:rsidR="00926315" w:rsidRDefault="008230DC">
      <w:pPr>
        <w:pStyle w:val="1"/>
      </w:pPr>
      <w:bookmarkStart w:id="49" w:name="_Toc240984115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9"/>
    </w:p>
    <w:p w14:paraId="302AFB11" w14:textId="77777777" w:rsidR="00926315" w:rsidRDefault="008230DC">
      <w:r>
        <w:t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14:paraId="7BEE770A" w14:textId="77777777" w:rsidR="00926315" w:rsidRDefault="008230DC">
      <w:pPr>
        <w:pStyle w:val="a0"/>
      </w:pPr>
      <w:r>
        <w:t xml:space="preserve">развернуть серверную часть системы и базу данных на виртуальном выделенном сервере, соответствующем требованиям к техническому обеспечению, в виде </w:t>
      </w:r>
      <w:proofErr w:type="spellStart"/>
      <w:r>
        <w:t>Docker</w:t>
      </w:r>
      <w:proofErr w:type="spellEnd"/>
      <w:r>
        <w:t>-контейнеров;</w:t>
      </w:r>
    </w:p>
    <w:p w14:paraId="0659BFDC" w14:textId="77777777" w:rsidR="00926315" w:rsidRDefault="008230DC">
      <w:pPr>
        <w:pStyle w:val="a0"/>
      </w:pPr>
      <w:r>
        <w:t>выпустить и установить сертификат TLS для доменного имени серверной части, обеспечив работу по протоколу HTTPS;</w:t>
      </w:r>
    </w:p>
    <w:p w14:paraId="3C220CE6" w14:textId="77777777" w:rsidR="00926315" w:rsidRDefault="008230DC">
      <w:pPr>
        <w:pStyle w:val="a0"/>
      </w:pPr>
      <w:r>
        <w:t xml:space="preserve">зарегистрировать учётную запись и получить ключ доступа к внешнему </w:t>
      </w:r>
      <w:proofErr w:type="spellStart"/>
      <w:r>
        <w:t>геосервису</w:t>
      </w:r>
      <w:proofErr w:type="spellEnd"/>
      <w:r>
        <w:t xml:space="preserve"> в пределах бесплатного тарифного плана, настроить контроль расхода суточных лимитов запросов;</w:t>
      </w:r>
    </w:p>
    <w:p w14:paraId="0155B351" w14:textId="77777777" w:rsidR="00926315" w:rsidRDefault="008230DC">
      <w:pPr>
        <w:pStyle w:val="a0"/>
      </w:pPr>
      <w:r>
        <w:t>загрузить первичный справочник городов и районов для городов, в которых запускается сервис;</w:t>
      </w:r>
    </w:p>
    <w:p w14:paraId="4FCCE325" w14:textId="6E33A071" w:rsidR="00926315" w:rsidRDefault="008230DC">
      <w:pPr>
        <w:pStyle w:val="a0"/>
      </w:pPr>
      <w:r>
        <w:t>настроить службу электронной почты для доставки одноразовых кодов подтверждения;</w:t>
      </w:r>
    </w:p>
    <w:p w14:paraId="0232EF8B" w14:textId="77777777" w:rsidR="00926315" w:rsidRDefault="008230DC">
      <w:pPr>
        <w:pStyle w:val="a0"/>
      </w:pPr>
      <w:r>
        <w:t>создать учётную запись администратора системы и определить порядок обработки очередей жалоб и обращений;</w:t>
      </w:r>
    </w:p>
    <w:p w14:paraId="771C520D" w14:textId="77777777" w:rsidR="00926315" w:rsidRDefault="008230DC">
      <w:pPr>
        <w:pStyle w:val="a0"/>
      </w:pPr>
      <w:r>
        <w:t>опубликовать пользовательское соглашение, правила сервиса с перечнем причин жалоб и политику обработки персональных данных, обеспечив возможность их просмотра пользователем до дачи согласия;</w:t>
      </w:r>
    </w:p>
    <w:p w14:paraId="1484C386" w14:textId="77777777" w:rsidR="00926315" w:rsidRDefault="008230DC">
      <w:pPr>
        <w:pStyle w:val="a0"/>
      </w:pPr>
      <w:r>
        <w:t>настроить журналирование и мониторинг доступности системы, необходимые для подтверждения требования к доступности сервиса;</w:t>
      </w:r>
    </w:p>
    <w:p w14:paraId="444DAD64" w14:textId="77777777" w:rsidR="00926315" w:rsidRDefault="008230DC">
      <w:pPr>
        <w:pStyle w:val="a0"/>
      </w:pPr>
      <w:r>
        <w:t>настроить автоматическое резервное копирование базы данных и файлового хранилища фотографий профилей;</w:t>
      </w:r>
    </w:p>
    <w:p w14:paraId="7301BAA1" w14:textId="77777777" w:rsidR="00926315" w:rsidRDefault="008230DC">
      <w:pPr>
        <w:pStyle w:val="a0"/>
      </w:pPr>
      <w:r>
        <w:t>обеспечить доступность веб-приложения по доменному имени в браузерах, перечисленных в пункте «Требования к операционной системе».</w:t>
      </w:r>
    </w:p>
    <w:p w14:paraId="2461A282" w14:textId="77777777" w:rsidR="00926315" w:rsidRDefault="008230DC">
      <w:r>
        <w:t>Специальная подготовка пользователей не требуется.</w:t>
      </w:r>
    </w:p>
    <w:p w14:paraId="50A41DFB" w14:textId="77777777" w:rsidR="00926315" w:rsidRDefault="008230DC">
      <w:pPr>
        <w:pStyle w:val="1"/>
      </w:pPr>
      <w:bookmarkStart w:id="50" w:name="_Toc240984116"/>
      <w:r>
        <w:lastRenderedPageBreak/>
        <w:t>Требования к документированию</w:t>
      </w:r>
      <w:bookmarkEnd w:id="50"/>
    </w:p>
    <w:p w14:paraId="431F0E56" w14:textId="77777777" w:rsidR="00926315" w:rsidRDefault="008230DC">
      <w:r>
        <w:t>Состав программной документации должен включать в себя:</w:t>
      </w:r>
    </w:p>
    <w:p w14:paraId="1975BF27" w14:textId="77777777" w:rsidR="00926315" w:rsidRDefault="008230DC">
      <w:pPr>
        <w:pStyle w:val="a0"/>
      </w:pPr>
      <w:r>
        <w:t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приёмки;</w:t>
      </w:r>
    </w:p>
    <w:p w14:paraId="553300B3" w14:textId="77777777" w:rsidR="00926315" w:rsidRDefault="008230DC">
      <w:pPr>
        <w:pStyle w:val="a0"/>
      </w:pPr>
      <w:r>
        <w:t>возможны доп. документы</w:t>
      </w:r>
    </w:p>
    <w:p w14:paraId="20AEC273" w14:textId="77777777" w:rsidR="00926315" w:rsidRDefault="008230DC">
      <w:r>
        <w:t>Все вышеперечисленные документы должны быть написаны с учётом требований:</w:t>
      </w:r>
    </w:p>
    <w:p w14:paraId="6B666D12" w14:textId="77777777" w:rsidR="00926315" w:rsidRDefault="008230DC">
      <w:pPr>
        <w:pStyle w:val="a0"/>
      </w:pPr>
      <w:r>
        <w:t>СТП ВятГУ 101-2004;</w:t>
      </w:r>
    </w:p>
    <w:p w14:paraId="53734DB0" w14:textId="77777777" w:rsidR="00926315" w:rsidRDefault="008230DC">
      <w:pPr>
        <w:pStyle w:val="a0"/>
      </w:pPr>
      <w:r>
        <w:t>ГОСТ 34.602-2020;</w:t>
      </w:r>
    </w:p>
    <w:p w14:paraId="09784669" w14:textId="77777777" w:rsidR="00926315" w:rsidRDefault="008230DC">
      <w:pPr>
        <w:pStyle w:val="a0"/>
      </w:pPr>
      <w:r>
        <w:t>ГОСТ 7.32-2017.</w:t>
      </w:r>
    </w:p>
    <w:p w14:paraId="6631EC14" w14:textId="77777777" w:rsidR="00926315" w:rsidRDefault="008230DC">
      <w:pPr>
        <w:pStyle w:val="1"/>
      </w:pPr>
      <w:bookmarkStart w:id="51" w:name="_Toc240984117"/>
      <w:r>
        <w:lastRenderedPageBreak/>
        <w:t>Источники разработки</w:t>
      </w:r>
      <w:bookmarkEnd w:id="51"/>
    </w:p>
    <w:p w14:paraId="243AB57A" w14:textId="77777777" w:rsidR="00926315" w:rsidRDefault="008230DC">
      <w:r>
        <w:t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14:paraId="7B50C69C" w14:textId="77777777" w:rsidR="00926315" w:rsidRDefault="008230DC">
      <w:pPr>
        <w:pStyle w:val="a0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64E03ED6" w14:textId="77777777" w:rsidR="00926315" w:rsidRDefault="008230DC">
      <w:pPr>
        <w:pStyle w:val="a0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09D794CD" w14:textId="77777777" w:rsidR="00926315" w:rsidRDefault="008230DC">
      <w:pPr>
        <w:pStyle w:val="a0"/>
      </w:pPr>
      <w:r>
        <w:t>СТП ВятГУ 101-2004 «Общие требования к оформлению текстовых документов»;</w:t>
      </w:r>
    </w:p>
    <w:p w14:paraId="2E743605" w14:textId="77777777" w:rsidR="00926315" w:rsidRDefault="008230DC">
      <w:pPr>
        <w:pStyle w:val="a0"/>
      </w:pPr>
      <w:r>
        <w:t xml:space="preserve">техническая документация внешнего </w:t>
      </w:r>
      <w:proofErr w:type="spellStart"/>
      <w:r>
        <w:t>геосервиса</w:t>
      </w:r>
      <w:proofErr w:type="spellEnd"/>
      <w:r>
        <w:t>, включая описание его программного интерфейса и лицензионных условий;</w:t>
      </w:r>
    </w:p>
    <w:p w14:paraId="3B492479" w14:textId="6A19025C" w:rsidR="00926315" w:rsidRDefault="008230DC">
      <w:pPr>
        <w:pStyle w:val="a0"/>
      </w:pPr>
      <w:r>
        <w:t>техническая документация службы электронной почты в части доставки одноразовых кодов подтверждения.</w:t>
      </w:r>
    </w:p>
    <w:sectPr w:rsidR="00926315" w:rsidSect="00907269">
      <w:headerReference w:type="default" r:id="rId27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775C6" w14:textId="77777777" w:rsidR="001120ED" w:rsidRDefault="001120ED">
      <w:pPr>
        <w:spacing w:before="0" w:line="240" w:lineRule="auto"/>
      </w:pPr>
      <w:r>
        <w:separator/>
      </w:r>
    </w:p>
  </w:endnote>
  <w:endnote w:type="continuationSeparator" w:id="0">
    <w:p w14:paraId="06DF54B1" w14:textId="77777777" w:rsidR="001120ED" w:rsidRDefault="001120ED">
      <w:pPr>
        <w:spacing w:before="0" w:line="240" w:lineRule="auto"/>
      </w:pPr>
      <w:r>
        <w:continuationSeparator/>
      </w:r>
    </w:p>
  </w:endnote>
  <w:endnote w:type="continuationNotice" w:id="1">
    <w:p w14:paraId="3BF87B94" w14:textId="77777777" w:rsidR="001120ED" w:rsidRDefault="001120E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08977411" w14:textId="77777777"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54C58DD" w14:textId="77777777"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E85BE" w14:textId="77777777"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88C10" w14:textId="77777777" w:rsidR="001120ED" w:rsidRDefault="001120ED" w:rsidP="00990EAC">
      <w:pPr>
        <w:spacing w:before="0" w:line="240" w:lineRule="auto"/>
      </w:pPr>
      <w:r>
        <w:separator/>
      </w:r>
    </w:p>
  </w:footnote>
  <w:footnote w:type="continuationSeparator" w:id="0">
    <w:p w14:paraId="100CA01A" w14:textId="77777777" w:rsidR="001120ED" w:rsidRDefault="001120ED" w:rsidP="00990EAC">
      <w:pPr>
        <w:spacing w:before="0" w:line="240" w:lineRule="auto"/>
      </w:pPr>
      <w:r>
        <w:continuationSeparator/>
      </w:r>
    </w:p>
  </w:footnote>
  <w:footnote w:type="continuationNotice" w:id="1">
    <w:p w14:paraId="32AE88F6" w14:textId="77777777" w:rsidR="001120ED" w:rsidRDefault="001120E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14:paraId="06ABD000" w14:textId="77777777"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857547D" w14:textId="77777777"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EndPr>
      <w:rPr>
        <w:rStyle w:val="af1"/>
      </w:rPr>
    </w:sdtEndPr>
    <w:sdtContent>
      <w:p w14:paraId="519F7ED8" w14:textId="77777777"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EndPr>
      <w:rPr>
        <w:rStyle w:val="af1"/>
      </w:rPr>
    </w:sdtEndPr>
    <w:sdtContent>
      <w:p w14:paraId="15B0B5E8" w14:textId="77777777"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14:paraId="373F3815" w14:textId="77777777" w:rsidR="003C2D06" w:rsidRDefault="003C2D06" w:rsidP="00683BA9">
    <w:pPr>
      <w:pStyle w:val="ad"/>
      <w:ind w:right="360" w:firstLine="0"/>
      <w:jc w:val="center"/>
      <w:rPr>
        <w:rStyle w:val="af1"/>
      </w:rPr>
    </w:pPr>
  </w:p>
  <w:p w14:paraId="0F575D51" w14:textId="77777777"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>
    <w:abstractNumId w:val="12"/>
  </w:num>
  <w:num w:numId="2">
    <w:abstractNumId w:val="0"/>
  </w:num>
  <w:num w:numId="3">
    <w:abstractNumId w:val="16"/>
  </w:num>
  <w:num w:numId="4">
    <w:abstractNumId w:val="6"/>
  </w:num>
  <w:num w:numId="5">
    <w:abstractNumId w:val="7"/>
  </w:num>
  <w:num w:numId="6">
    <w:abstractNumId w:val="21"/>
  </w:num>
  <w:num w:numId="7">
    <w:abstractNumId w:val="24"/>
  </w:num>
  <w:num w:numId="8">
    <w:abstractNumId w:val="29"/>
  </w:num>
  <w:num w:numId="9">
    <w:abstractNumId w:val="31"/>
  </w:num>
  <w:num w:numId="10">
    <w:abstractNumId w:val="23"/>
  </w:num>
  <w:num w:numId="11">
    <w:abstractNumId w:val="27"/>
  </w:num>
  <w:num w:numId="12">
    <w:abstractNumId w:val="37"/>
  </w:num>
  <w:num w:numId="13">
    <w:abstractNumId w:val="17"/>
  </w:num>
  <w:num w:numId="14">
    <w:abstractNumId w:val="20"/>
  </w:num>
  <w:num w:numId="15">
    <w:abstractNumId w:val="11"/>
  </w:num>
  <w:num w:numId="16">
    <w:abstractNumId w:val="33"/>
  </w:num>
  <w:num w:numId="17">
    <w:abstractNumId w:val="28"/>
  </w:num>
  <w:num w:numId="18">
    <w:abstractNumId w:val="8"/>
  </w:num>
  <w:num w:numId="19">
    <w:abstractNumId w:val="18"/>
  </w:num>
  <w:num w:numId="20">
    <w:abstractNumId w:val="26"/>
  </w:num>
  <w:num w:numId="21">
    <w:abstractNumId w:val="5"/>
  </w:num>
  <w:num w:numId="22">
    <w:abstractNumId w:val="32"/>
  </w:num>
  <w:num w:numId="23">
    <w:abstractNumId w:val="36"/>
  </w:num>
  <w:num w:numId="24">
    <w:abstractNumId w:val="3"/>
  </w:num>
  <w:num w:numId="25">
    <w:abstractNumId w:val="15"/>
  </w:num>
  <w:num w:numId="26">
    <w:abstractNumId w:val="30"/>
  </w:num>
  <w:num w:numId="27">
    <w:abstractNumId w:val="19"/>
  </w:num>
  <w:num w:numId="28">
    <w:abstractNumId w:val="35"/>
  </w:num>
  <w:num w:numId="29">
    <w:abstractNumId w:val="25"/>
  </w:num>
  <w:num w:numId="30">
    <w:abstractNumId w:val="6"/>
    <w:lvlOverride w:ilvl="0">
      <w:startOverride w:val="1"/>
    </w:lvlOverride>
  </w:num>
  <w:num w:numId="31">
    <w:abstractNumId w:val="6"/>
    <w:lvlOverride w:ilvl="0">
      <w:startOverride w:val="1"/>
    </w:lvlOverride>
  </w:num>
  <w:num w:numId="32">
    <w:abstractNumId w:val="14"/>
  </w:num>
  <w:num w:numId="33">
    <w:abstractNumId w:val="1"/>
  </w:num>
  <w:num w:numId="34">
    <w:abstractNumId w:val="6"/>
    <w:lvlOverride w:ilvl="0">
      <w:startOverride w:val="1"/>
    </w:lvlOverride>
  </w:num>
  <w:num w:numId="35">
    <w:abstractNumId w:val="6"/>
    <w:lvlOverride w:ilvl="0">
      <w:startOverride w:val="1"/>
    </w:lvlOverride>
  </w:num>
  <w:num w:numId="36">
    <w:abstractNumId w:val="6"/>
    <w:lvlOverride w:ilvl="0">
      <w:startOverride w:val="1"/>
    </w:lvlOverride>
  </w:num>
  <w:num w:numId="37">
    <w:abstractNumId w:val="2"/>
  </w:num>
  <w:num w:numId="38">
    <w:abstractNumId w:val="10"/>
  </w:num>
  <w:num w:numId="39">
    <w:abstractNumId w:val="6"/>
    <w:lvlOverride w:ilvl="0">
      <w:startOverride w:val="1"/>
    </w:lvlOverride>
  </w:num>
  <w:num w:numId="40">
    <w:abstractNumId w:val="6"/>
    <w:lvlOverride w:ilvl="0">
      <w:startOverride w:val="1"/>
    </w:lvlOverride>
  </w:num>
  <w:num w:numId="41">
    <w:abstractNumId w:val="13"/>
  </w:num>
  <w:num w:numId="42">
    <w:abstractNumId w:val="4"/>
  </w:num>
  <w:num w:numId="43">
    <w:abstractNumId w:val="22"/>
  </w:num>
  <w:num w:numId="44">
    <w:abstractNumId w:val="9"/>
  </w:num>
  <w:num w:numId="4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20ED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028A"/>
    <w:rsid w:val="00292B29"/>
    <w:rsid w:val="002952BC"/>
    <w:rsid w:val="0029541D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48E6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C5F0F"/>
    <w:rsid w:val="004D41A2"/>
    <w:rsid w:val="004D4284"/>
    <w:rsid w:val="004E5DE3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245B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76F1F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0DC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18FE"/>
    <w:rsid w:val="008821B6"/>
    <w:rsid w:val="00887461"/>
    <w:rsid w:val="008913CD"/>
    <w:rsid w:val="00894D47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B7D9B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26315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5962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1EE6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0B1E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23D5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888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941A5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D59E73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368</TotalTime>
  <Pages>1</Pages>
  <Words>11475</Words>
  <Characters>65408</Characters>
  <Application>Microsoft Office Word</Application>
  <DocSecurity>0</DocSecurity>
  <Lines>545</Lines>
  <Paragraphs>153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на разработку ИС «Сервис подбора соседей для совместной аренды жилья»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76730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ИС «Сервис подбора соседей для совместной аренды жилья»</dc:title>
  <dc:subject/>
  <dc:creator>Сергеева К. Г.</dc:creator>
  <cp:keywords/>
  <dc:description/>
  <cp:lastModifiedBy>Сергеева Ксения Геннадьевна</cp:lastModifiedBy>
  <cp:revision>18</cp:revision>
  <cp:lastPrinted>2026-09-20T20:39:00Z</cp:lastPrinted>
  <dcterms:created xsi:type="dcterms:W3CDTF">2026-09-20T20:39:00Z</dcterms:created>
  <dcterms:modified xsi:type="dcterms:W3CDTF">2026-10-01T17:55:00Z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